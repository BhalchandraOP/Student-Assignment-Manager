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7F79" w14:textId="77777777" w:rsidR="0060566B" w:rsidRPr="0060566B" w:rsidRDefault="0060566B" w:rsidP="0060566B">
      <w:pPr>
        <w:jc w:val="center"/>
        <w:rPr>
          <w:b/>
          <w:bCs/>
        </w:rPr>
      </w:pPr>
      <w:r w:rsidRPr="0060566B">
        <w:rPr>
          <w:b/>
          <w:bCs/>
        </w:rPr>
        <w:t>STUDENT ASSIGNMENT TRACKER</w:t>
      </w:r>
    </w:p>
    <w:p w14:paraId="06B70540" w14:textId="77777777" w:rsidR="0060566B" w:rsidRPr="0060566B" w:rsidRDefault="0060566B" w:rsidP="0060566B">
      <w:pPr>
        <w:jc w:val="center"/>
        <w:rPr>
          <w:b/>
          <w:bCs/>
        </w:rPr>
      </w:pPr>
      <w:r w:rsidRPr="0060566B">
        <w:rPr>
          <w:b/>
          <w:bCs/>
        </w:rPr>
        <w:t>10-Minute Project Explanation &amp; Demo Script</w:t>
      </w:r>
    </w:p>
    <w:p w14:paraId="365115E2" w14:textId="77777777" w:rsidR="0060566B" w:rsidRPr="0060566B" w:rsidRDefault="0060566B" w:rsidP="0060566B">
      <w:pPr>
        <w:jc w:val="center"/>
      </w:pPr>
      <w:r w:rsidRPr="0060566B">
        <w:rPr>
          <w:b/>
          <w:bCs/>
        </w:rPr>
        <w:t>Presenter:</w:t>
      </w:r>
      <w:r w:rsidRPr="0060566B">
        <w:t xml:space="preserve"> Bhalchandra Rana</w:t>
      </w:r>
      <w:r w:rsidRPr="0060566B">
        <w:br/>
      </w:r>
      <w:r w:rsidRPr="0060566B">
        <w:rPr>
          <w:b/>
          <w:bCs/>
        </w:rPr>
        <w:t>Project:</w:t>
      </w:r>
      <w:r w:rsidRPr="0060566B">
        <w:t xml:space="preserve"> Student Assignment Tracker</w:t>
      </w:r>
      <w:r w:rsidRPr="0060566B">
        <w:br/>
      </w:r>
      <w:r w:rsidRPr="0060566B">
        <w:rPr>
          <w:b/>
          <w:bCs/>
        </w:rPr>
        <w:t>Duration:</w:t>
      </w:r>
      <w:r w:rsidRPr="0060566B">
        <w:t xml:space="preserve"> Approximately 10 minutes</w:t>
      </w:r>
    </w:p>
    <w:p w14:paraId="5FC14A54" w14:textId="77777777" w:rsidR="0060566B" w:rsidRPr="0060566B" w:rsidRDefault="0060566B" w:rsidP="0060566B">
      <w:r w:rsidRPr="0060566B">
        <w:pict w14:anchorId="0C8EEF0F">
          <v:rect id="_x0000_i1103" style="width:0;height:1.5pt" o:hralign="center" o:hrstd="t" o:hr="t" fillcolor="#a0a0a0" stroked="f"/>
        </w:pict>
      </w:r>
    </w:p>
    <w:p w14:paraId="154D6072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1. INTRODUCTION — 0:00–1:00</w:t>
      </w:r>
    </w:p>
    <w:p w14:paraId="5479A66B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[SCREEN]</w:t>
      </w:r>
    </w:p>
    <w:p w14:paraId="59F228C4" w14:textId="77777777" w:rsidR="0060566B" w:rsidRPr="0060566B" w:rsidRDefault="0060566B" w:rsidP="0060566B">
      <w:r w:rsidRPr="0060566B">
        <w:t>Show the project landing page.</w:t>
      </w:r>
    </w:p>
    <w:p w14:paraId="3A12D580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[SPEAK]</w:t>
      </w:r>
    </w:p>
    <w:p w14:paraId="7F95515C" w14:textId="77777777" w:rsidR="0060566B" w:rsidRPr="0060566B" w:rsidRDefault="0060566B" w:rsidP="0060566B">
      <w:r w:rsidRPr="0060566B">
        <w:t>Hello everyone.</w:t>
      </w:r>
    </w:p>
    <w:p w14:paraId="1E5F29AA" w14:textId="77777777" w:rsidR="0060566B" w:rsidRPr="0060566B" w:rsidRDefault="0060566B" w:rsidP="0060566B">
      <w:r w:rsidRPr="0060566B">
        <w:t xml:space="preserve">My name is </w:t>
      </w:r>
      <w:r w:rsidRPr="0060566B">
        <w:rPr>
          <w:b/>
          <w:bCs/>
        </w:rPr>
        <w:t>Bhalchandra Rana</w:t>
      </w:r>
      <w:r w:rsidRPr="0060566B">
        <w:t xml:space="preserve">, and today I am going to demonstrate my full-stack project called </w:t>
      </w:r>
      <w:r w:rsidRPr="0060566B">
        <w:rPr>
          <w:b/>
          <w:bCs/>
        </w:rPr>
        <w:t>Student Assignment Tracker</w:t>
      </w:r>
      <w:r w:rsidRPr="0060566B">
        <w:t>.</w:t>
      </w:r>
    </w:p>
    <w:p w14:paraId="43CE2052" w14:textId="77777777" w:rsidR="0060566B" w:rsidRPr="0060566B" w:rsidRDefault="0060566B" w:rsidP="0060566B">
      <w:r w:rsidRPr="0060566B">
        <w:t>The main purpose of this project is to provide students with a centralized platform to manage their assignments, deadlines, submissions, and academic progress.</w:t>
      </w:r>
    </w:p>
    <w:p w14:paraId="55BAC128" w14:textId="77777777" w:rsidR="0060566B" w:rsidRPr="0060566B" w:rsidRDefault="0060566B" w:rsidP="0060566B">
      <w:r w:rsidRPr="0060566B">
        <w:t>As students, we often receive assignments from multiple subjects and have to keep track of different deadlines.</w:t>
      </w:r>
    </w:p>
    <w:p w14:paraId="7890ED6D" w14:textId="77777777" w:rsidR="0060566B" w:rsidRPr="0060566B" w:rsidRDefault="0060566B" w:rsidP="0060566B">
      <w:r w:rsidRPr="0060566B">
        <w:t>This can become difficult when information is spread across notebooks, messages, or different applications.</w:t>
      </w:r>
    </w:p>
    <w:p w14:paraId="6AF15CE4" w14:textId="77777777" w:rsidR="0060566B" w:rsidRPr="0060566B" w:rsidRDefault="0060566B" w:rsidP="0060566B">
      <w:r w:rsidRPr="0060566B">
        <w:t>So, I developed this application with the idea of bringing these activities together into a single platform.</w:t>
      </w:r>
    </w:p>
    <w:p w14:paraId="48857F0E" w14:textId="77777777" w:rsidR="0060566B" w:rsidRPr="0060566B" w:rsidRDefault="0060566B" w:rsidP="0060566B">
      <w:r w:rsidRPr="0060566B">
        <w:t xml:space="preserve">The project consists of a </w:t>
      </w:r>
      <w:r w:rsidRPr="0060566B">
        <w:rPr>
          <w:b/>
          <w:bCs/>
        </w:rPr>
        <w:t>React.js frontend</w:t>
      </w:r>
      <w:r w:rsidRPr="0060566B">
        <w:t xml:space="preserve">, a </w:t>
      </w:r>
      <w:r w:rsidRPr="0060566B">
        <w:rPr>
          <w:b/>
          <w:bCs/>
        </w:rPr>
        <w:t>Java Spring Boot backend</w:t>
      </w:r>
      <w:r w:rsidRPr="0060566B">
        <w:t xml:space="preserve">, and a </w:t>
      </w:r>
      <w:r w:rsidRPr="0060566B">
        <w:rPr>
          <w:b/>
          <w:bCs/>
        </w:rPr>
        <w:t>MySQL database</w:t>
      </w:r>
      <w:r w:rsidRPr="0060566B">
        <w:t>.</w:t>
      </w:r>
    </w:p>
    <w:p w14:paraId="4468090A" w14:textId="77777777" w:rsidR="0060566B" w:rsidRPr="0060566B" w:rsidRDefault="0060566B" w:rsidP="0060566B">
      <w:r w:rsidRPr="0060566B">
        <w:pict w14:anchorId="6275BCDB">
          <v:rect id="_x0000_i1104" style="width:0;height:1.5pt" o:hralign="center" o:hrstd="t" o:hr="t" fillcolor="#a0a0a0" stroked="f"/>
        </w:pict>
      </w:r>
    </w:p>
    <w:p w14:paraId="662F8D03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2. PROBLEM &amp; SOLUTION — 1:00–2:00</w:t>
      </w:r>
    </w:p>
    <w:p w14:paraId="494197C3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[SCREEN]</w:t>
      </w:r>
    </w:p>
    <w:p w14:paraId="7467EE5A" w14:textId="77777777" w:rsidR="0060566B" w:rsidRPr="0060566B" w:rsidRDefault="0060566B" w:rsidP="0060566B">
      <w:r w:rsidRPr="0060566B">
        <w:t>Scroll through the landing page.</w:t>
      </w:r>
    </w:p>
    <w:p w14:paraId="522FDCB8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[SPEAK]</w:t>
      </w:r>
    </w:p>
    <w:p w14:paraId="11335996" w14:textId="77777777" w:rsidR="0060566B" w:rsidRPr="0060566B" w:rsidRDefault="0060566B" w:rsidP="0060566B">
      <w:r w:rsidRPr="0060566B">
        <w:t>The problem I wanted to address was simple:</w:t>
      </w:r>
    </w:p>
    <w:p w14:paraId="7A0081B1" w14:textId="77777777" w:rsidR="0060566B" w:rsidRPr="0060566B" w:rsidRDefault="0060566B" w:rsidP="0060566B">
      <w:r w:rsidRPr="0060566B">
        <w:rPr>
          <w:b/>
          <w:bCs/>
        </w:rPr>
        <w:t>How can a student easily keep track of assignments and their academic activities from one place?</w:t>
      </w:r>
    </w:p>
    <w:p w14:paraId="007C57F8" w14:textId="77777777" w:rsidR="0060566B" w:rsidRPr="0060566B" w:rsidRDefault="0060566B" w:rsidP="0060566B">
      <w:r w:rsidRPr="0060566B">
        <w:lastRenderedPageBreak/>
        <w:t>The application provides a dedicated interface where students can manage and monitor their academic tasks.</w:t>
      </w:r>
    </w:p>
    <w:p w14:paraId="3D477187" w14:textId="77777777" w:rsidR="0060566B" w:rsidRPr="0060566B" w:rsidRDefault="0060566B" w:rsidP="0060566B">
      <w:r w:rsidRPr="0060566B">
        <w:t>The landing page provides the entry point to the application.</w:t>
      </w:r>
    </w:p>
    <w:p w14:paraId="78DB16DE" w14:textId="77777777" w:rsidR="0060566B" w:rsidRPr="0060566B" w:rsidRDefault="0060566B" w:rsidP="0060566B">
      <w:r w:rsidRPr="0060566B">
        <w:t>From here, the user can navigate to the login page and access the student dashboard.</w:t>
      </w:r>
    </w:p>
    <w:p w14:paraId="08092B41" w14:textId="77777777" w:rsidR="0060566B" w:rsidRPr="0060566B" w:rsidRDefault="0060566B" w:rsidP="0060566B">
      <w:r w:rsidRPr="0060566B">
        <w:t>The UI is designed to be simple and responsive so that the important information is easy to access.</w:t>
      </w:r>
    </w:p>
    <w:p w14:paraId="62CCFF9A" w14:textId="77777777" w:rsidR="0060566B" w:rsidRPr="0060566B" w:rsidRDefault="0060566B" w:rsidP="0060566B">
      <w:r w:rsidRPr="0060566B">
        <w:t>The main areas of the application include assignments, submissions, courses, calendar information, and the student dashboard.</w:t>
      </w:r>
    </w:p>
    <w:p w14:paraId="6D76B07A" w14:textId="77777777" w:rsidR="0060566B" w:rsidRPr="0060566B" w:rsidRDefault="0060566B" w:rsidP="0060566B">
      <w:r w:rsidRPr="0060566B">
        <w:pict w14:anchorId="59DB166B">
          <v:rect id="_x0000_i1105" style="width:0;height:1.5pt" o:hralign="center" o:hrstd="t" o:hr="t" fillcolor="#a0a0a0" stroked="f"/>
        </w:pict>
      </w:r>
    </w:p>
    <w:p w14:paraId="7D5D29FC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3. TECHNOLOGY STACK — 2:00–3:00</w:t>
      </w:r>
    </w:p>
    <w:p w14:paraId="7A209783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[SCREEN]</w:t>
      </w:r>
    </w:p>
    <w:p w14:paraId="4F617D3E" w14:textId="77777777" w:rsidR="0060566B" w:rsidRPr="0060566B" w:rsidRDefault="0060566B" w:rsidP="0060566B">
      <w:r w:rsidRPr="0060566B">
        <w:t>Open README / project architecture or display the technology stack.</w:t>
      </w:r>
    </w:p>
    <w:p w14:paraId="6A0E88B7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[SPEAK]</w:t>
      </w:r>
    </w:p>
    <w:p w14:paraId="4A9FC27A" w14:textId="77777777" w:rsidR="0060566B" w:rsidRPr="0060566B" w:rsidRDefault="0060566B" w:rsidP="0060566B">
      <w:r w:rsidRPr="0060566B">
        <w:t>For the frontend, I used:</w:t>
      </w:r>
    </w:p>
    <w:p w14:paraId="6DF48EAB" w14:textId="77777777" w:rsidR="0060566B" w:rsidRPr="0060566B" w:rsidRDefault="0060566B" w:rsidP="0060566B">
      <w:pPr>
        <w:numPr>
          <w:ilvl w:val="0"/>
          <w:numId w:val="32"/>
        </w:numPr>
      </w:pPr>
      <w:r w:rsidRPr="0060566B">
        <w:rPr>
          <w:b/>
          <w:bCs/>
        </w:rPr>
        <w:t>React.js</w:t>
      </w:r>
    </w:p>
    <w:p w14:paraId="5A1239D8" w14:textId="77777777" w:rsidR="0060566B" w:rsidRPr="0060566B" w:rsidRDefault="0060566B" w:rsidP="0060566B">
      <w:pPr>
        <w:numPr>
          <w:ilvl w:val="0"/>
          <w:numId w:val="32"/>
        </w:numPr>
      </w:pPr>
      <w:r w:rsidRPr="0060566B">
        <w:rPr>
          <w:b/>
          <w:bCs/>
        </w:rPr>
        <w:t>Vite</w:t>
      </w:r>
    </w:p>
    <w:p w14:paraId="0841F9E6" w14:textId="77777777" w:rsidR="0060566B" w:rsidRPr="0060566B" w:rsidRDefault="0060566B" w:rsidP="0060566B">
      <w:pPr>
        <w:numPr>
          <w:ilvl w:val="0"/>
          <w:numId w:val="32"/>
        </w:numPr>
      </w:pPr>
      <w:r w:rsidRPr="0060566B">
        <w:rPr>
          <w:b/>
          <w:bCs/>
        </w:rPr>
        <w:t>React Router</w:t>
      </w:r>
    </w:p>
    <w:p w14:paraId="661CABA4" w14:textId="77777777" w:rsidR="0060566B" w:rsidRPr="0060566B" w:rsidRDefault="0060566B" w:rsidP="0060566B">
      <w:pPr>
        <w:numPr>
          <w:ilvl w:val="0"/>
          <w:numId w:val="32"/>
        </w:numPr>
      </w:pPr>
      <w:proofErr w:type="spellStart"/>
      <w:r w:rsidRPr="0060566B">
        <w:rPr>
          <w:b/>
          <w:bCs/>
        </w:rPr>
        <w:t>Lucide</w:t>
      </w:r>
      <w:proofErr w:type="spellEnd"/>
      <w:r w:rsidRPr="0060566B">
        <w:rPr>
          <w:b/>
          <w:bCs/>
        </w:rPr>
        <w:t xml:space="preserve"> React</w:t>
      </w:r>
    </w:p>
    <w:p w14:paraId="74F1B088" w14:textId="77777777" w:rsidR="0060566B" w:rsidRPr="0060566B" w:rsidRDefault="0060566B" w:rsidP="0060566B">
      <w:r w:rsidRPr="0060566B">
        <w:t>For the backend, I used:</w:t>
      </w:r>
    </w:p>
    <w:p w14:paraId="770E3834" w14:textId="77777777" w:rsidR="0060566B" w:rsidRPr="0060566B" w:rsidRDefault="0060566B" w:rsidP="0060566B">
      <w:pPr>
        <w:numPr>
          <w:ilvl w:val="0"/>
          <w:numId w:val="33"/>
        </w:numPr>
      </w:pPr>
      <w:r w:rsidRPr="0060566B">
        <w:rPr>
          <w:b/>
          <w:bCs/>
        </w:rPr>
        <w:t>Java 21</w:t>
      </w:r>
    </w:p>
    <w:p w14:paraId="778F2B2F" w14:textId="77777777" w:rsidR="0060566B" w:rsidRPr="0060566B" w:rsidRDefault="0060566B" w:rsidP="0060566B">
      <w:pPr>
        <w:numPr>
          <w:ilvl w:val="0"/>
          <w:numId w:val="33"/>
        </w:numPr>
      </w:pPr>
      <w:r w:rsidRPr="0060566B">
        <w:rPr>
          <w:b/>
          <w:bCs/>
        </w:rPr>
        <w:t>Spring Boot 3.5</w:t>
      </w:r>
    </w:p>
    <w:p w14:paraId="4A78937F" w14:textId="77777777" w:rsidR="0060566B" w:rsidRPr="0060566B" w:rsidRDefault="0060566B" w:rsidP="0060566B">
      <w:pPr>
        <w:numPr>
          <w:ilvl w:val="0"/>
          <w:numId w:val="33"/>
        </w:numPr>
      </w:pPr>
      <w:r w:rsidRPr="0060566B">
        <w:rPr>
          <w:b/>
          <w:bCs/>
        </w:rPr>
        <w:t>Spring Data JPA</w:t>
      </w:r>
    </w:p>
    <w:p w14:paraId="0EBF5EDC" w14:textId="77777777" w:rsidR="0060566B" w:rsidRPr="0060566B" w:rsidRDefault="0060566B" w:rsidP="0060566B">
      <w:pPr>
        <w:numPr>
          <w:ilvl w:val="0"/>
          <w:numId w:val="33"/>
        </w:numPr>
      </w:pPr>
      <w:r w:rsidRPr="0060566B">
        <w:rPr>
          <w:b/>
          <w:bCs/>
        </w:rPr>
        <w:t>Hibernate</w:t>
      </w:r>
    </w:p>
    <w:p w14:paraId="5EA6CABA" w14:textId="77777777" w:rsidR="0060566B" w:rsidRPr="0060566B" w:rsidRDefault="0060566B" w:rsidP="0060566B">
      <w:pPr>
        <w:numPr>
          <w:ilvl w:val="0"/>
          <w:numId w:val="33"/>
        </w:numPr>
      </w:pPr>
      <w:r w:rsidRPr="0060566B">
        <w:rPr>
          <w:b/>
          <w:bCs/>
        </w:rPr>
        <w:t>Maven</w:t>
      </w:r>
    </w:p>
    <w:p w14:paraId="3FBC333D" w14:textId="77777777" w:rsidR="0060566B" w:rsidRPr="0060566B" w:rsidRDefault="0060566B" w:rsidP="0060566B">
      <w:r w:rsidRPr="0060566B">
        <w:t>For security, I implemented:</w:t>
      </w:r>
    </w:p>
    <w:p w14:paraId="320673B1" w14:textId="77777777" w:rsidR="0060566B" w:rsidRPr="0060566B" w:rsidRDefault="0060566B" w:rsidP="0060566B">
      <w:pPr>
        <w:numPr>
          <w:ilvl w:val="0"/>
          <w:numId w:val="34"/>
        </w:numPr>
      </w:pPr>
      <w:r w:rsidRPr="0060566B">
        <w:rPr>
          <w:b/>
          <w:bCs/>
        </w:rPr>
        <w:t>Spring Security</w:t>
      </w:r>
    </w:p>
    <w:p w14:paraId="3C91208C" w14:textId="77777777" w:rsidR="0060566B" w:rsidRPr="0060566B" w:rsidRDefault="0060566B" w:rsidP="0060566B">
      <w:pPr>
        <w:numPr>
          <w:ilvl w:val="0"/>
          <w:numId w:val="34"/>
        </w:numPr>
      </w:pPr>
      <w:r w:rsidRPr="0060566B">
        <w:rPr>
          <w:b/>
          <w:bCs/>
        </w:rPr>
        <w:t>JWT authentication</w:t>
      </w:r>
    </w:p>
    <w:p w14:paraId="269A6D22" w14:textId="77777777" w:rsidR="0060566B" w:rsidRPr="0060566B" w:rsidRDefault="0060566B" w:rsidP="0060566B">
      <w:pPr>
        <w:numPr>
          <w:ilvl w:val="0"/>
          <w:numId w:val="34"/>
        </w:numPr>
      </w:pPr>
      <w:proofErr w:type="spellStart"/>
      <w:r w:rsidRPr="0060566B">
        <w:rPr>
          <w:b/>
          <w:bCs/>
        </w:rPr>
        <w:t>BCrypt</w:t>
      </w:r>
      <w:proofErr w:type="spellEnd"/>
      <w:r w:rsidRPr="0060566B">
        <w:rPr>
          <w:b/>
          <w:bCs/>
        </w:rPr>
        <w:t xml:space="preserve"> password hashing</w:t>
      </w:r>
    </w:p>
    <w:p w14:paraId="0D5975C4" w14:textId="77777777" w:rsidR="0060566B" w:rsidRPr="0060566B" w:rsidRDefault="0060566B" w:rsidP="0060566B">
      <w:pPr>
        <w:numPr>
          <w:ilvl w:val="0"/>
          <w:numId w:val="34"/>
        </w:numPr>
      </w:pPr>
      <w:r w:rsidRPr="0060566B">
        <w:rPr>
          <w:b/>
          <w:bCs/>
        </w:rPr>
        <w:t>Role-based authorization</w:t>
      </w:r>
    </w:p>
    <w:p w14:paraId="3C078D76" w14:textId="77777777" w:rsidR="0060566B" w:rsidRPr="0060566B" w:rsidRDefault="0060566B" w:rsidP="0060566B">
      <w:r w:rsidRPr="0060566B">
        <w:t>For persistence, I used:</w:t>
      </w:r>
    </w:p>
    <w:p w14:paraId="08CAB69F" w14:textId="77777777" w:rsidR="0060566B" w:rsidRPr="0060566B" w:rsidRDefault="0060566B" w:rsidP="0060566B">
      <w:pPr>
        <w:numPr>
          <w:ilvl w:val="0"/>
          <w:numId w:val="35"/>
        </w:numPr>
      </w:pPr>
      <w:r w:rsidRPr="0060566B">
        <w:rPr>
          <w:b/>
          <w:bCs/>
        </w:rPr>
        <w:t>MySQL</w:t>
      </w:r>
    </w:p>
    <w:p w14:paraId="63CCA190" w14:textId="77777777" w:rsidR="0060566B" w:rsidRPr="0060566B" w:rsidRDefault="0060566B" w:rsidP="0060566B">
      <w:pPr>
        <w:numPr>
          <w:ilvl w:val="0"/>
          <w:numId w:val="35"/>
        </w:numPr>
      </w:pPr>
      <w:r w:rsidRPr="0060566B">
        <w:rPr>
          <w:b/>
          <w:bCs/>
        </w:rPr>
        <w:t>Flyway</w:t>
      </w:r>
    </w:p>
    <w:p w14:paraId="3C5F0D2B" w14:textId="77777777" w:rsidR="0060566B" w:rsidRPr="0060566B" w:rsidRDefault="0060566B" w:rsidP="0060566B">
      <w:pPr>
        <w:numPr>
          <w:ilvl w:val="0"/>
          <w:numId w:val="35"/>
        </w:numPr>
      </w:pPr>
      <w:r w:rsidRPr="0060566B">
        <w:rPr>
          <w:b/>
          <w:bCs/>
        </w:rPr>
        <w:t>Docker</w:t>
      </w:r>
    </w:p>
    <w:p w14:paraId="25890E21" w14:textId="77777777" w:rsidR="0060566B" w:rsidRPr="0060566B" w:rsidRDefault="0060566B" w:rsidP="0060566B">
      <w:r w:rsidRPr="0060566B">
        <w:t>I selected this technology stack because it allowed me to implement a complete full-stack application while also following a structure similar to modern Java backend applications.</w:t>
      </w:r>
    </w:p>
    <w:p w14:paraId="15EFC3DC" w14:textId="77777777" w:rsidR="0060566B" w:rsidRPr="0060566B" w:rsidRDefault="0060566B" w:rsidP="0060566B">
      <w:r w:rsidRPr="0060566B">
        <w:pict w14:anchorId="44F7E030">
          <v:rect id="_x0000_i1106" style="width:0;height:1.5pt" o:hralign="center" o:hrstd="t" o:hr="t" fillcolor="#a0a0a0" stroked="f"/>
        </w:pict>
      </w:r>
    </w:p>
    <w:p w14:paraId="2A39876B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4. SYSTEM ARCHITECTURE — 3:00–5:00</w:t>
      </w:r>
    </w:p>
    <w:p w14:paraId="7C0CEC0F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[SCREEN]</w:t>
      </w:r>
    </w:p>
    <w:p w14:paraId="16C8F3A3" w14:textId="77777777" w:rsidR="0060566B" w:rsidRPr="0060566B" w:rsidRDefault="0060566B" w:rsidP="0060566B">
      <w:r w:rsidRPr="0060566B">
        <w:t>Show the architecture diagram from README.</w:t>
      </w:r>
    </w:p>
    <w:p w14:paraId="3637752E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[SPEAK]</w:t>
      </w:r>
    </w:p>
    <w:p w14:paraId="08972BB3" w14:textId="77777777" w:rsidR="0060566B" w:rsidRPr="0060566B" w:rsidRDefault="0060566B" w:rsidP="0060566B">
      <w:r w:rsidRPr="0060566B">
        <w:t>Now I would like to explain the architecture of the application.</w:t>
      </w:r>
    </w:p>
    <w:p w14:paraId="2A74182B" w14:textId="77777777" w:rsidR="0060566B" w:rsidRPr="0060566B" w:rsidRDefault="0060566B" w:rsidP="0060566B">
      <w:r w:rsidRPr="0060566B">
        <w:t xml:space="preserve">The frontend communicates with the backend using </w:t>
      </w:r>
      <w:r w:rsidRPr="0060566B">
        <w:rPr>
          <w:b/>
          <w:bCs/>
        </w:rPr>
        <w:t>REST APIs</w:t>
      </w:r>
      <w:r w:rsidRPr="0060566B">
        <w:t>, with JSON as the data format.</w:t>
      </w:r>
    </w:p>
    <w:p w14:paraId="42CFEE8E" w14:textId="77777777" w:rsidR="0060566B" w:rsidRPr="0060566B" w:rsidRDefault="0060566B" w:rsidP="0060566B">
      <w:r w:rsidRPr="0060566B">
        <w:t>The overall flow is:</w:t>
      </w:r>
    </w:p>
    <w:p w14:paraId="3DFF9B9F" w14:textId="77777777" w:rsidR="0060566B" w:rsidRPr="0060566B" w:rsidRDefault="0060566B" w:rsidP="0060566B">
      <w:r w:rsidRPr="0060566B">
        <w:rPr>
          <w:b/>
          <w:bCs/>
        </w:rPr>
        <w:t>React → Controller → Service → Repository → MySQL</w:t>
      </w:r>
    </w:p>
    <w:p w14:paraId="1201FB08" w14:textId="77777777" w:rsidR="0060566B" w:rsidRPr="0060566B" w:rsidRDefault="0060566B" w:rsidP="0060566B">
      <w:r w:rsidRPr="0060566B">
        <w:t>The React frontend sends an HTTP request to the Spring Boot backend.</w:t>
      </w:r>
    </w:p>
    <w:p w14:paraId="71081455" w14:textId="77777777" w:rsidR="0060566B" w:rsidRPr="0060566B" w:rsidRDefault="0060566B" w:rsidP="0060566B">
      <w:r w:rsidRPr="0060566B">
        <w:t xml:space="preserve">The request first reaches the </w:t>
      </w:r>
      <w:r w:rsidRPr="0060566B">
        <w:rPr>
          <w:b/>
          <w:bCs/>
        </w:rPr>
        <w:t>Controller layer</w:t>
      </w:r>
      <w:r w:rsidRPr="0060566B">
        <w:t>.</w:t>
      </w:r>
    </w:p>
    <w:p w14:paraId="5E00E415" w14:textId="77777777" w:rsidR="0060566B" w:rsidRPr="0060566B" w:rsidRDefault="0060566B" w:rsidP="0060566B">
      <w:r w:rsidRPr="0060566B">
        <w:t>Controllers are kept thin. Their main responsibility is handling HTTP requests, validating input, and returning responses.</w:t>
      </w:r>
    </w:p>
    <w:p w14:paraId="633AE659" w14:textId="77777777" w:rsidR="0060566B" w:rsidRPr="0060566B" w:rsidRDefault="0060566B" w:rsidP="0060566B">
      <w:r w:rsidRPr="0060566B">
        <w:t xml:space="preserve">The Controller communicates with the </w:t>
      </w:r>
      <w:r w:rsidRPr="0060566B">
        <w:rPr>
          <w:b/>
          <w:bCs/>
        </w:rPr>
        <w:t>Service layer</w:t>
      </w:r>
      <w:r w:rsidRPr="0060566B">
        <w:t>.</w:t>
      </w:r>
    </w:p>
    <w:p w14:paraId="65A3D3AC" w14:textId="77777777" w:rsidR="0060566B" w:rsidRPr="0060566B" w:rsidRDefault="0060566B" w:rsidP="0060566B">
      <w:r w:rsidRPr="0060566B">
        <w:t>The Service layer contains the application's business logic.</w:t>
      </w:r>
    </w:p>
    <w:p w14:paraId="58FC6A8A" w14:textId="77777777" w:rsidR="0060566B" w:rsidRPr="0060566B" w:rsidRDefault="0060566B" w:rsidP="0060566B">
      <w:r w:rsidRPr="0060566B">
        <w:t xml:space="preserve">The Service then communicates with the </w:t>
      </w:r>
      <w:r w:rsidRPr="0060566B">
        <w:rPr>
          <w:b/>
          <w:bCs/>
        </w:rPr>
        <w:t>Repository layer</w:t>
      </w:r>
      <w:r w:rsidRPr="0060566B">
        <w:t>, which uses Spring Data JPA and Hibernate to interact with MySQL.</w:t>
      </w:r>
    </w:p>
    <w:p w14:paraId="6690100A" w14:textId="77777777" w:rsidR="0060566B" w:rsidRPr="0060566B" w:rsidRDefault="0060566B" w:rsidP="0060566B">
      <w:r w:rsidRPr="0060566B">
        <w:t xml:space="preserve">I have also separated </w:t>
      </w:r>
      <w:r w:rsidRPr="0060566B">
        <w:rPr>
          <w:b/>
          <w:bCs/>
        </w:rPr>
        <w:t>DTOs, entities, mappers, security, configuration, and exception handling</w:t>
      </w:r>
      <w:r w:rsidRPr="0060566B">
        <w:t xml:space="preserve"> into their own packages.</w:t>
      </w:r>
    </w:p>
    <w:p w14:paraId="3FC43CA7" w14:textId="77777777" w:rsidR="0060566B" w:rsidRPr="0060566B" w:rsidRDefault="0060566B" w:rsidP="0060566B">
      <w:r w:rsidRPr="0060566B">
        <w:t>One important design decision is that I don't expose JPA entities directly through the APIs.</w:t>
      </w:r>
    </w:p>
    <w:p w14:paraId="6657B785" w14:textId="77777777" w:rsidR="0060566B" w:rsidRPr="0060566B" w:rsidRDefault="0060566B" w:rsidP="0060566B">
      <w:r w:rsidRPr="0060566B">
        <w:t>Instead, the controllers work with DTOs.</w:t>
      </w:r>
    </w:p>
    <w:p w14:paraId="4E2855E3" w14:textId="77777777" w:rsidR="0060566B" w:rsidRPr="0060566B" w:rsidRDefault="0060566B" w:rsidP="0060566B">
      <w:r w:rsidRPr="0060566B">
        <w:t>This keeps the API contract separate from the database model.</w:t>
      </w:r>
    </w:p>
    <w:p w14:paraId="7C73C6DE" w14:textId="77777777" w:rsidR="0060566B" w:rsidRPr="0060566B" w:rsidRDefault="0060566B" w:rsidP="0060566B">
      <w:r w:rsidRPr="0060566B">
        <w:t xml:space="preserve">For dependency injection, I use </w:t>
      </w:r>
      <w:r w:rsidRPr="0060566B">
        <w:rPr>
          <w:b/>
          <w:bCs/>
        </w:rPr>
        <w:t>constructor injection</w:t>
      </w:r>
      <w:r w:rsidRPr="0060566B">
        <w:t>.</w:t>
      </w:r>
    </w:p>
    <w:p w14:paraId="00A137F3" w14:textId="77777777" w:rsidR="0060566B" w:rsidRPr="0060566B" w:rsidRDefault="0060566B" w:rsidP="0060566B">
      <w:r w:rsidRPr="0060566B">
        <w:t>I have also disabled Open Session in View so that database access remains within the appropriate application layers.</w:t>
      </w:r>
    </w:p>
    <w:p w14:paraId="43EC1E26" w14:textId="77777777" w:rsidR="0060566B" w:rsidRPr="0060566B" w:rsidRDefault="0060566B" w:rsidP="0060566B">
      <w:r w:rsidRPr="0060566B">
        <w:t xml:space="preserve">For database schema management, I use </w:t>
      </w:r>
      <w:r w:rsidRPr="0060566B">
        <w:rPr>
          <w:b/>
          <w:bCs/>
        </w:rPr>
        <w:t>Flyway migrations</w:t>
      </w:r>
      <w:r w:rsidRPr="0060566B">
        <w:t>, while Hibernate is configured to validate the mappings rather than modify the database schema.</w:t>
      </w:r>
    </w:p>
    <w:p w14:paraId="544D6C79" w14:textId="77777777" w:rsidR="0060566B" w:rsidRPr="0060566B" w:rsidRDefault="0060566B" w:rsidP="0060566B">
      <w:r w:rsidRPr="0060566B">
        <w:pict w14:anchorId="746058B1">
          <v:rect id="_x0000_i1107" style="width:0;height:1.5pt" o:hralign="center" o:hrstd="t" o:hr="t" fillcolor="#a0a0a0" stroked="f"/>
        </w:pict>
      </w:r>
    </w:p>
    <w:p w14:paraId="39474D00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5. STARTING THE APPLICATION — 5:00–5:30</w:t>
      </w:r>
    </w:p>
    <w:p w14:paraId="7F61DA2E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[SCREEN]</w:t>
      </w:r>
    </w:p>
    <w:p w14:paraId="67FC071A" w14:textId="77777777" w:rsidR="0060566B" w:rsidRPr="0060566B" w:rsidRDefault="0060566B" w:rsidP="0060566B">
      <w:r w:rsidRPr="0060566B">
        <w:t>Open PowerShell.</w:t>
      </w:r>
    </w:p>
    <w:p w14:paraId="4AA95BF8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[COMMAND]</w:t>
      </w:r>
    </w:p>
    <w:p w14:paraId="5E3A05AB" w14:textId="77777777" w:rsidR="0060566B" w:rsidRPr="0060566B" w:rsidRDefault="0060566B" w:rsidP="0060566B">
      <w:r w:rsidRPr="0060566B">
        <w:t>.\start-all.ps1</w:t>
      </w:r>
    </w:p>
    <w:p w14:paraId="72F86362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[SPEAK]</w:t>
      </w:r>
    </w:p>
    <w:p w14:paraId="3E09A6E1" w14:textId="77777777" w:rsidR="0060566B" w:rsidRPr="0060566B" w:rsidRDefault="0060566B" w:rsidP="0060566B">
      <w:r w:rsidRPr="0060566B">
        <w:t>I have also created startup scripts to simplify the development process.</w:t>
      </w:r>
    </w:p>
    <w:p w14:paraId="1353DE62" w14:textId="77777777" w:rsidR="0060566B" w:rsidRPr="0060566B" w:rsidRDefault="0060566B" w:rsidP="0060566B">
      <w:r w:rsidRPr="0060566B">
        <w:t>Instead of manually starting each service, I can start the complete application using a single PowerShell command.</w:t>
      </w:r>
    </w:p>
    <w:p w14:paraId="13870482" w14:textId="77777777" w:rsidR="0060566B" w:rsidRPr="0060566B" w:rsidRDefault="0060566B" w:rsidP="0060566B">
      <w:r w:rsidRPr="0060566B">
        <w:t>This starts or verifies the MySQL database and then starts the Spring Boot backend and React frontend.</w:t>
      </w:r>
    </w:p>
    <w:p w14:paraId="3DC4BDD4" w14:textId="77777777" w:rsidR="0060566B" w:rsidRPr="0060566B" w:rsidRDefault="0060566B" w:rsidP="0060566B">
      <w:r w:rsidRPr="0060566B">
        <w:t>The frontend runs on:</w:t>
      </w:r>
    </w:p>
    <w:p w14:paraId="3FB3363F" w14:textId="77777777" w:rsidR="0060566B" w:rsidRPr="0060566B" w:rsidRDefault="0060566B" w:rsidP="0060566B">
      <w:r w:rsidRPr="0060566B">
        <w:t>http://localhost:5173</w:t>
      </w:r>
    </w:p>
    <w:p w14:paraId="5934EC9F" w14:textId="77777777" w:rsidR="0060566B" w:rsidRPr="0060566B" w:rsidRDefault="0060566B" w:rsidP="0060566B">
      <w:r w:rsidRPr="0060566B">
        <w:t>and the backend runs on:</w:t>
      </w:r>
    </w:p>
    <w:p w14:paraId="5E667284" w14:textId="77777777" w:rsidR="0060566B" w:rsidRPr="0060566B" w:rsidRDefault="0060566B" w:rsidP="0060566B">
      <w:r w:rsidRPr="0060566B">
        <w:t>http://localhost:8081</w:t>
      </w:r>
    </w:p>
    <w:p w14:paraId="1B441B3B" w14:textId="77777777" w:rsidR="0060566B" w:rsidRPr="0060566B" w:rsidRDefault="0060566B" w:rsidP="0060566B">
      <w:r w:rsidRPr="0060566B">
        <w:t>The MySQL database is running inside Docker.</w:t>
      </w:r>
    </w:p>
    <w:p w14:paraId="1ED561C7" w14:textId="77777777" w:rsidR="0060566B" w:rsidRPr="0060566B" w:rsidRDefault="0060566B" w:rsidP="0060566B">
      <w:r w:rsidRPr="0060566B">
        <w:pict w14:anchorId="2F37748A">
          <v:rect id="_x0000_i1108" style="width:0;height:1.5pt" o:hralign="center" o:hrstd="t" o:hr="t" fillcolor="#a0a0a0" stroked="f"/>
        </w:pict>
      </w:r>
    </w:p>
    <w:p w14:paraId="7B14E3BC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6. LANDING PAGE — 5:30–6:00</w:t>
      </w:r>
    </w:p>
    <w:p w14:paraId="6B719855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[SCREEN]</w:t>
      </w:r>
    </w:p>
    <w:p w14:paraId="7FEDEA96" w14:textId="77777777" w:rsidR="0060566B" w:rsidRPr="0060566B" w:rsidRDefault="0060566B" w:rsidP="0060566B">
      <w:r w:rsidRPr="0060566B">
        <w:t>Browser → Landing page.</w:t>
      </w:r>
    </w:p>
    <w:p w14:paraId="654D8A7B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[SPEAK]</w:t>
      </w:r>
    </w:p>
    <w:p w14:paraId="6AC6729D" w14:textId="77777777" w:rsidR="0060566B" w:rsidRPr="0060566B" w:rsidRDefault="0060566B" w:rsidP="0060566B">
      <w:r w:rsidRPr="0060566B">
        <w:t>This is the landing page of the application.</w:t>
      </w:r>
    </w:p>
    <w:p w14:paraId="5A27DA62" w14:textId="77777777" w:rsidR="0060566B" w:rsidRPr="0060566B" w:rsidRDefault="0060566B" w:rsidP="0060566B">
      <w:r w:rsidRPr="0060566B">
        <w:t>Here we have the application name, navigation menu, and the main introduction to the system.</w:t>
      </w:r>
    </w:p>
    <w:p w14:paraId="45F1CA6D" w14:textId="77777777" w:rsidR="0060566B" w:rsidRPr="0060566B" w:rsidRDefault="0060566B" w:rsidP="0060566B">
      <w:r w:rsidRPr="0060566B">
        <w:t>The main call-to-action takes the user toward the application.</w:t>
      </w:r>
    </w:p>
    <w:p w14:paraId="67EF95DB" w14:textId="77777777" w:rsidR="0060566B" w:rsidRPr="0060566B" w:rsidRDefault="0060566B" w:rsidP="0060566B">
      <w:r w:rsidRPr="0060566B">
        <w:t>I have kept the design clean so that the user can quickly understand what the application is intended for.</w:t>
      </w:r>
    </w:p>
    <w:p w14:paraId="6D54DFBA" w14:textId="77777777" w:rsidR="0060566B" w:rsidRPr="0060566B" w:rsidRDefault="0060566B" w:rsidP="0060566B">
      <w:r w:rsidRPr="0060566B">
        <w:t>Now I will move to the login process.</w:t>
      </w:r>
    </w:p>
    <w:p w14:paraId="6C17D55C" w14:textId="77777777" w:rsidR="0060566B" w:rsidRPr="0060566B" w:rsidRDefault="0060566B" w:rsidP="0060566B">
      <w:r w:rsidRPr="0060566B">
        <w:pict w14:anchorId="7D7E9DE2">
          <v:rect id="_x0000_i1109" style="width:0;height:1.5pt" o:hralign="center" o:hrstd="t" o:hr="t" fillcolor="#a0a0a0" stroked="f"/>
        </w:pict>
      </w:r>
    </w:p>
    <w:p w14:paraId="69610EC0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7. LOGIN &amp; JWT AUTHENTICATION — 6:00–7:00</w:t>
      </w:r>
    </w:p>
    <w:p w14:paraId="4B7FBDFB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[SCREEN]</w:t>
      </w:r>
    </w:p>
    <w:p w14:paraId="7EA8250A" w14:textId="77777777" w:rsidR="0060566B" w:rsidRPr="0060566B" w:rsidRDefault="0060566B" w:rsidP="0060566B">
      <w:r w:rsidRPr="0060566B">
        <w:t>Navigate to Login.</w:t>
      </w:r>
    </w:p>
    <w:p w14:paraId="13A1EF31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[ENTER]</w:t>
      </w:r>
    </w:p>
    <w:p w14:paraId="4661D656" w14:textId="77777777" w:rsidR="0060566B" w:rsidRPr="0060566B" w:rsidRDefault="0060566B" w:rsidP="0060566B">
      <w:r w:rsidRPr="0060566B">
        <w:t>Email:    student@example.com</w:t>
      </w:r>
    </w:p>
    <w:p w14:paraId="3268692D" w14:textId="77777777" w:rsidR="0060566B" w:rsidRPr="0060566B" w:rsidRDefault="0060566B" w:rsidP="0060566B">
      <w:r w:rsidRPr="0060566B">
        <w:t>Password: Student@123</w:t>
      </w:r>
    </w:p>
    <w:p w14:paraId="6A97A535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[SPEAK]</w:t>
      </w:r>
    </w:p>
    <w:p w14:paraId="56A9D57E" w14:textId="77777777" w:rsidR="0060566B" w:rsidRPr="0060566B" w:rsidRDefault="0060566B" w:rsidP="0060566B">
      <w:r w:rsidRPr="0060566B">
        <w:t>The application uses database-backed authentication.</w:t>
      </w:r>
    </w:p>
    <w:p w14:paraId="4C702A8C" w14:textId="77777777" w:rsidR="0060566B" w:rsidRPr="0060566B" w:rsidRDefault="0060566B" w:rsidP="0060566B">
      <w:r w:rsidRPr="0060566B">
        <w:t>For this demonstration, I am using the development student account provided by the application.</w:t>
      </w:r>
    </w:p>
    <w:p w14:paraId="061D2CA8" w14:textId="77777777" w:rsidR="0060566B" w:rsidRPr="0060566B" w:rsidRDefault="0060566B" w:rsidP="0060566B">
      <w:r w:rsidRPr="0060566B">
        <w:t>When I submit the login form, the credentials are sent to the Spring Boot authentication endpoint.</w:t>
      </w:r>
    </w:p>
    <w:p w14:paraId="2846DCCF" w14:textId="77777777" w:rsidR="0060566B" w:rsidRPr="0060566B" w:rsidRDefault="0060566B" w:rsidP="0060566B">
      <w:r w:rsidRPr="0060566B">
        <w:t>The backend verifies the credentials.</w:t>
      </w:r>
    </w:p>
    <w:p w14:paraId="4191B862" w14:textId="77777777" w:rsidR="0060566B" w:rsidRPr="0060566B" w:rsidRDefault="0060566B" w:rsidP="0060566B">
      <w:r w:rsidRPr="0060566B">
        <w:t xml:space="preserve">Passwords are stored using </w:t>
      </w:r>
      <w:proofErr w:type="spellStart"/>
      <w:r w:rsidRPr="0060566B">
        <w:rPr>
          <w:b/>
          <w:bCs/>
        </w:rPr>
        <w:t>BCrypt</w:t>
      </w:r>
      <w:proofErr w:type="spellEnd"/>
      <w:r w:rsidRPr="0060566B">
        <w:rPr>
          <w:b/>
          <w:bCs/>
        </w:rPr>
        <w:t xml:space="preserve"> hashing</w:t>
      </w:r>
      <w:r w:rsidRPr="0060566B">
        <w:t>, rather than plain text.</w:t>
      </w:r>
    </w:p>
    <w:p w14:paraId="0E5B5083" w14:textId="77777777" w:rsidR="0060566B" w:rsidRPr="0060566B" w:rsidRDefault="0060566B" w:rsidP="0060566B">
      <w:r w:rsidRPr="0060566B">
        <w:t xml:space="preserve">After successful authentication, the backend generates a signed </w:t>
      </w:r>
      <w:r w:rsidRPr="0060566B">
        <w:rPr>
          <w:b/>
          <w:bCs/>
        </w:rPr>
        <w:t>JWT access token</w:t>
      </w:r>
      <w:r w:rsidRPr="0060566B">
        <w:t>.</w:t>
      </w:r>
    </w:p>
    <w:p w14:paraId="602C5AF3" w14:textId="77777777" w:rsidR="0060566B" w:rsidRPr="0060566B" w:rsidRDefault="0060566B" w:rsidP="0060566B">
      <w:r w:rsidRPr="0060566B">
        <w:t>The frontend then uses this token when making authenticated requests.</w:t>
      </w:r>
    </w:p>
    <w:p w14:paraId="20AA004F" w14:textId="77777777" w:rsidR="0060566B" w:rsidRPr="0060566B" w:rsidRDefault="0060566B" w:rsidP="0060566B">
      <w:r w:rsidRPr="0060566B">
        <w:t>The authentication is stateless, meaning the backend does not need to maintain a traditional server-side session.</w:t>
      </w:r>
    </w:p>
    <w:p w14:paraId="34DA9CFC" w14:textId="77777777" w:rsidR="0060566B" w:rsidRPr="0060566B" w:rsidRDefault="0060566B" w:rsidP="0060566B">
      <w:r w:rsidRPr="0060566B">
        <w:t>The project also supports role-based authorization.</w:t>
      </w:r>
    </w:p>
    <w:p w14:paraId="41C5318F" w14:textId="77777777" w:rsidR="0060566B" w:rsidRPr="0060566B" w:rsidRDefault="0060566B" w:rsidP="0060566B">
      <w:r w:rsidRPr="0060566B">
        <w:t>For example, protected endpoints can require a specific role such as ROLE_ADMIN.</w:t>
      </w:r>
    </w:p>
    <w:p w14:paraId="450B15C3" w14:textId="77777777" w:rsidR="0060566B" w:rsidRPr="0060566B" w:rsidRDefault="0060566B" w:rsidP="0060566B">
      <w:r w:rsidRPr="0060566B">
        <w:pict w14:anchorId="7D7BD970">
          <v:rect id="_x0000_i1110" style="width:0;height:1.5pt" o:hralign="center" o:hrstd="t" o:hr="t" fillcolor="#a0a0a0" stroked="f"/>
        </w:pict>
      </w:r>
    </w:p>
    <w:p w14:paraId="554EB95F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8. DASHBOARD — 7:00–8:00</w:t>
      </w:r>
    </w:p>
    <w:p w14:paraId="482A620E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[SCREEN]</w:t>
      </w:r>
    </w:p>
    <w:p w14:paraId="1D00862F" w14:textId="77777777" w:rsidR="0060566B" w:rsidRPr="0060566B" w:rsidRDefault="0060566B" w:rsidP="0060566B">
      <w:r w:rsidRPr="0060566B">
        <w:t>Open Dashboard.</w:t>
      </w:r>
    </w:p>
    <w:p w14:paraId="38287D69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[SPEAK]</w:t>
      </w:r>
    </w:p>
    <w:p w14:paraId="045FF1CD" w14:textId="77777777" w:rsidR="0060566B" w:rsidRPr="0060566B" w:rsidRDefault="0060566B" w:rsidP="0060566B">
      <w:r w:rsidRPr="0060566B">
        <w:t>After successful login, the student is taken to the dashboard.</w:t>
      </w:r>
    </w:p>
    <w:p w14:paraId="6FCBF1FA" w14:textId="77777777" w:rsidR="0060566B" w:rsidRPr="0060566B" w:rsidRDefault="0060566B" w:rsidP="0060566B">
      <w:r w:rsidRPr="0060566B">
        <w:t>The dashboard is designed to provide a quick overview of the student's academic activities.</w:t>
      </w:r>
    </w:p>
    <w:p w14:paraId="7E0EFFF9" w14:textId="77777777" w:rsidR="0060566B" w:rsidRPr="0060566B" w:rsidRDefault="0060566B" w:rsidP="0060566B">
      <w:r w:rsidRPr="0060566B">
        <w:t>Here we have sections for:</w:t>
      </w:r>
    </w:p>
    <w:p w14:paraId="207EF2EA" w14:textId="77777777" w:rsidR="0060566B" w:rsidRPr="0060566B" w:rsidRDefault="0060566B" w:rsidP="0060566B">
      <w:pPr>
        <w:numPr>
          <w:ilvl w:val="0"/>
          <w:numId w:val="36"/>
        </w:numPr>
      </w:pPr>
      <w:r w:rsidRPr="0060566B">
        <w:t>Total assignments</w:t>
      </w:r>
    </w:p>
    <w:p w14:paraId="4139AD6F" w14:textId="77777777" w:rsidR="0060566B" w:rsidRPr="0060566B" w:rsidRDefault="0060566B" w:rsidP="0060566B">
      <w:pPr>
        <w:numPr>
          <w:ilvl w:val="0"/>
          <w:numId w:val="36"/>
        </w:numPr>
      </w:pPr>
      <w:r w:rsidRPr="0060566B">
        <w:t>Pending work</w:t>
      </w:r>
    </w:p>
    <w:p w14:paraId="5CBF5E87" w14:textId="77777777" w:rsidR="0060566B" w:rsidRPr="0060566B" w:rsidRDefault="0060566B" w:rsidP="0060566B">
      <w:pPr>
        <w:numPr>
          <w:ilvl w:val="0"/>
          <w:numId w:val="36"/>
        </w:numPr>
      </w:pPr>
      <w:r w:rsidRPr="0060566B">
        <w:t>Submitted assignments</w:t>
      </w:r>
    </w:p>
    <w:p w14:paraId="349A4DC4" w14:textId="77777777" w:rsidR="0060566B" w:rsidRPr="0060566B" w:rsidRDefault="0060566B" w:rsidP="0060566B">
      <w:pPr>
        <w:numPr>
          <w:ilvl w:val="0"/>
          <w:numId w:val="36"/>
        </w:numPr>
      </w:pPr>
      <w:r w:rsidRPr="0060566B">
        <w:t>Overdue work</w:t>
      </w:r>
    </w:p>
    <w:p w14:paraId="1EA62130" w14:textId="77777777" w:rsidR="0060566B" w:rsidRPr="0060566B" w:rsidRDefault="0060566B" w:rsidP="0060566B">
      <w:pPr>
        <w:numPr>
          <w:ilvl w:val="0"/>
          <w:numId w:val="36"/>
        </w:numPr>
      </w:pPr>
      <w:r w:rsidRPr="0060566B">
        <w:t>Upcoming deadlines</w:t>
      </w:r>
    </w:p>
    <w:p w14:paraId="6653DEC4" w14:textId="77777777" w:rsidR="0060566B" w:rsidRPr="0060566B" w:rsidRDefault="0060566B" w:rsidP="0060566B">
      <w:pPr>
        <w:numPr>
          <w:ilvl w:val="0"/>
          <w:numId w:val="36"/>
        </w:numPr>
      </w:pPr>
      <w:r w:rsidRPr="0060566B">
        <w:t>Recent submissions</w:t>
      </w:r>
    </w:p>
    <w:p w14:paraId="3A95E51D" w14:textId="77777777" w:rsidR="0060566B" w:rsidRPr="0060566B" w:rsidRDefault="0060566B" w:rsidP="0060566B">
      <w:pPr>
        <w:numPr>
          <w:ilvl w:val="0"/>
          <w:numId w:val="36"/>
        </w:numPr>
      </w:pPr>
      <w:r w:rsidRPr="0060566B">
        <w:t>Calendar information</w:t>
      </w:r>
    </w:p>
    <w:p w14:paraId="23835032" w14:textId="77777777" w:rsidR="0060566B" w:rsidRPr="0060566B" w:rsidRDefault="0060566B" w:rsidP="0060566B">
      <w:pPr>
        <w:numPr>
          <w:ilvl w:val="0"/>
          <w:numId w:val="36"/>
        </w:numPr>
      </w:pPr>
      <w:r w:rsidRPr="0060566B">
        <w:t>Messages</w:t>
      </w:r>
    </w:p>
    <w:p w14:paraId="7FA84CA7" w14:textId="77777777" w:rsidR="0060566B" w:rsidRPr="0060566B" w:rsidRDefault="0060566B" w:rsidP="0060566B">
      <w:r w:rsidRPr="0060566B">
        <w:t>The idea behind the dashboard is to make the most important information visible without requiring the student to navigate through multiple pages.</w:t>
      </w:r>
    </w:p>
    <w:p w14:paraId="76918F3C" w14:textId="77777777" w:rsidR="0060566B" w:rsidRPr="0060566B" w:rsidRDefault="0060566B" w:rsidP="0060566B">
      <w:r w:rsidRPr="0060566B">
        <w:t>At the current stage, the landing page, login flow, dashboard UI, authentication, authorization, database infrastructure, and application architecture are implemented.</w:t>
      </w:r>
    </w:p>
    <w:p w14:paraId="4930F8A4" w14:textId="77777777" w:rsidR="0060566B" w:rsidRPr="0060566B" w:rsidRDefault="0060566B" w:rsidP="0060566B">
      <w:r w:rsidRPr="0060566B">
        <w:t>The assignment-domain APIs and live dashboard data are planned as the next development phase.</w:t>
      </w:r>
    </w:p>
    <w:p w14:paraId="76BF918D" w14:textId="77777777" w:rsidR="0060566B" w:rsidRPr="0060566B" w:rsidRDefault="0060566B" w:rsidP="0060566B">
      <w:r w:rsidRPr="0060566B">
        <w:pict w14:anchorId="1351A516">
          <v:rect id="_x0000_i1111" style="width:0;height:1.5pt" o:hralign="center" o:hrstd="t" o:hr="t" fillcolor="#a0a0a0" stroked="f"/>
        </w:pict>
      </w:r>
    </w:p>
    <w:p w14:paraId="2E3FD698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9. BACKEND CODE WALKTHROUGH — 8:00–8:45</w:t>
      </w:r>
    </w:p>
    <w:p w14:paraId="62184F2C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[SCREEN]</w:t>
      </w:r>
    </w:p>
    <w:p w14:paraId="59A22F89" w14:textId="77777777" w:rsidR="0060566B" w:rsidRPr="0060566B" w:rsidRDefault="0060566B" w:rsidP="0060566B">
      <w:r w:rsidRPr="0060566B">
        <w:t>Open IntelliJ / VS Code and show:</w:t>
      </w:r>
    </w:p>
    <w:p w14:paraId="3E0691D5" w14:textId="77777777" w:rsidR="0060566B" w:rsidRPr="0060566B" w:rsidRDefault="0060566B" w:rsidP="0060566B">
      <w:proofErr w:type="spellStart"/>
      <w:proofErr w:type="gramStart"/>
      <w:r w:rsidRPr="0060566B">
        <w:t>com.studenttracker</w:t>
      </w:r>
      <w:proofErr w:type="spellEnd"/>
      <w:proofErr w:type="gramEnd"/>
    </w:p>
    <w:p w14:paraId="1D1563E9" w14:textId="77777777" w:rsidR="0060566B" w:rsidRPr="0060566B" w:rsidRDefault="0060566B" w:rsidP="0060566B"/>
    <w:p w14:paraId="58A698B7" w14:textId="77777777" w:rsidR="0060566B" w:rsidRPr="0060566B" w:rsidRDefault="0060566B" w:rsidP="0060566B">
      <w:r w:rsidRPr="0060566B">
        <w:t>├── config</w:t>
      </w:r>
    </w:p>
    <w:p w14:paraId="0A3D91BB" w14:textId="77777777" w:rsidR="0060566B" w:rsidRPr="0060566B" w:rsidRDefault="0060566B" w:rsidP="0060566B">
      <w:r w:rsidRPr="0060566B">
        <w:t>├── controller</w:t>
      </w:r>
    </w:p>
    <w:p w14:paraId="770C5FF6" w14:textId="77777777" w:rsidR="0060566B" w:rsidRPr="0060566B" w:rsidRDefault="0060566B" w:rsidP="0060566B">
      <w:r w:rsidRPr="0060566B">
        <w:t xml:space="preserve">├── </w:t>
      </w:r>
      <w:proofErr w:type="spellStart"/>
      <w:r w:rsidRPr="0060566B">
        <w:t>dto</w:t>
      </w:r>
      <w:proofErr w:type="spellEnd"/>
    </w:p>
    <w:p w14:paraId="30CA66F1" w14:textId="77777777" w:rsidR="0060566B" w:rsidRPr="0060566B" w:rsidRDefault="0060566B" w:rsidP="0060566B">
      <w:r w:rsidRPr="0060566B">
        <w:t>├── entity</w:t>
      </w:r>
    </w:p>
    <w:p w14:paraId="5FDBE7B7" w14:textId="77777777" w:rsidR="0060566B" w:rsidRPr="0060566B" w:rsidRDefault="0060566B" w:rsidP="0060566B">
      <w:r w:rsidRPr="0060566B">
        <w:t>├── exception</w:t>
      </w:r>
    </w:p>
    <w:p w14:paraId="12555237" w14:textId="77777777" w:rsidR="0060566B" w:rsidRPr="0060566B" w:rsidRDefault="0060566B" w:rsidP="0060566B">
      <w:r w:rsidRPr="0060566B">
        <w:t>├── mapper</w:t>
      </w:r>
    </w:p>
    <w:p w14:paraId="6E3FCFAF" w14:textId="77777777" w:rsidR="0060566B" w:rsidRPr="0060566B" w:rsidRDefault="0060566B" w:rsidP="0060566B">
      <w:r w:rsidRPr="0060566B">
        <w:t>├── repository</w:t>
      </w:r>
    </w:p>
    <w:p w14:paraId="210F6643" w14:textId="77777777" w:rsidR="0060566B" w:rsidRPr="0060566B" w:rsidRDefault="0060566B" w:rsidP="0060566B">
      <w:r w:rsidRPr="0060566B">
        <w:t>├── security</w:t>
      </w:r>
    </w:p>
    <w:p w14:paraId="66D2CB37" w14:textId="77777777" w:rsidR="0060566B" w:rsidRPr="0060566B" w:rsidRDefault="0060566B" w:rsidP="0060566B">
      <w:r w:rsidRPr="0060566B">
        <w:t>├── service</w:t>
      </w:r>
    </w:p>
    <w:p w14:paraId="3FCAE3A2" w14:textId="77777777" w:rsidR="0060566B" w:rsidRPr="0060566B" w:rsidRDefault="0060566B" w:rsidP="0060566B">
      <w:r w:rsidRPr="0060566B">
        <w:t xml:space="preserve">│   └── </w:t>
      </w:r>
      <w:proofErr w:type="spellStart"/>
      <w:r w:rsidRPr="0060566B">
        <w:t>impl</w:t>
      </w:r>
      <w:proofErr w:type="spellEnd"/>
    </w:p>
    <w:p w14:paraId="658B91D8" w14:textId="77777777" w:rsidR="0060566B" w:rsidRPr="0060566B" w:rsidRDefault="0060566B" w:rsidP="0060566B">
      <w:r w:rsidRPr="0060566B">
        <w:t>└── util</w:t>
      </w:r>
    </w:p>
    <w:p w14:paraId="3666FD10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[SPEAK]</w:t>
      </w:r>
    </w:p>
    <w:p w14:paraId="28071060" w14:textId="77777777" w:rsidR="0060566B" w:rsidRPr="0060566B" w:rsidRDefault="0060566B" w:rsidP="0060566B">
      <w:r w:rsidRPr="0060566B">
        <w:t>This is the backend package structure.</w:t>
      </w:r>
    </w:p>
    <w:p w14:paraId="320C0A3E" w14:textId="77777777" w:rsidR="0060566B" w:rsidRPr="0060566B" w:rsidRDefault="0060566B" w:rsidP="0060566B">
      <w:r w:rsidRPr="0060566B">
        <w:t>Each package has a specific responsibility.</w:t>
      </w:r>
    </w:p>
    <w:p w14:paraId="12F1BE6C" w14:textId="77777777" w:rsidR="0060566B" w:rsidRPr="0060566B" w:rsidRDefault="0060566B" w:rsidP="0060566B">
      <w:r w:rsidRPr="0060566B">
        <w:t xml:space="preserve">The </w:t>
      </w:r>
      <w:r w:rsidRPr="0060566B">
        <w:rPr>
          <w:b/>
          <w:bCs/>
        </w:rPr>
        <w:t>controller</w:t>
      </w:r>
      <w:r w:rsidRPr="0060566B">
        <w:t xml:space="preserve"> package contains REST controllers.</w:t>
      </w:r>
    </w:p>
    <w:p w14:paraId="5F22FD2A" w14:textId="77777777" w:rsidR="0060566B" w:rsidRPr="0060566B" w:rsidRDefault="0060566B" w:rsidP="0060566B">
      <w:r w:rsidRPr="0060566B">
        <w:t xml:space="preserve">The </w:t>
      </w:r>
      <w:r w:rsidRPr="0060566B">
        <w:rPr>
          <w:b/>
          <w:bCs/>
        </w:rPr>
        <w:t>service</w:t>
      </w:r>
      <w:r w:rsidRPr="0060566B">
        <w:t xml:space="preserve"> package contains business service contracts and implementations.</w:t>
      </w:r>
    </w:p>
    <w:p w14:paraId="5C571C7B" w14:textId="77777777" w:rsidR="0060566B" w:rsidRPr="0060566B" w:rsidRDefault="0060566B" w:rsidP="0060566B">
      <w:r w:rsidRPr="0060566B">
        <w:t xml:space="preserve">The </w:t>
      </w:r>
      <w:r w:rsidRPr="0060566B">
        <w:rPr>
          <w:b/>
          <w:bCs/>
        </w:rPr>
        <w:t>repository</w:t>
      </w:r>
      <w:r w:rsidRPr="0060566B">
        <w:t xml:space="preserve"> package contains Spring Data repositories.</w:t>
      </w:r>
    </w:p>
    <w:p w14:paraId="14EC8DED" w14:textId="77777777" w:rsidR="0060566B" w:rsidRPr="0060566B" w:rsidRDefault="0060566B" w:rsidP="0060566B">
      <w:r w:rsidRPr="0060566B">
        <w:t xml:space="preserve">The </w:t>
      </w:r>
      <w:r w:rsidRPr="0060566B">
        <w:rPr>
          <w:b/>
          <w:bCs/>
        </w:rPr>
        <w:t>entity</w:t>
      </w:r>
      <w:r w:rsidRPr="0060566B">
        <w:t xml:space="preserve"> package contains the JPA persistence models.</w:t>
      </w:r>
    </w:p>
    <w:p w14:paraId="520D7E82" w14:textId="77777777" w:rsidR="0060566B" w:rsidRPr="0060566B" w:rsidRDefault="0060566B" w:rsidP="0060566B">
      <w:r w:rsidRPr="0060566B">
        <w:t xml:space="preserve">The </w:t>
      </w:r>
      <w:r w:rsidRPr="0060566B">
        <w:rPr>
          <w:b/>
          <w:bCs/>
        </w:rPr>
        <w:t>DTO</w:t>
      </w:r>
      <w:r w:rsidRPr="0060566B">
        <w:t xml:space="preserve"> package contains request and response contracts.</w:t>
      </w:r>
    </w:p>
    <w:p w14:paraId="6ABB3104" w14:textId="77777777" w:rsidR="0060566B" w:rsidRPr="0060566B" w:rsidRDefault="0060566B" w:rsidP="0060566B">
      <w:r w:rsidRPr="0060566B">
        <w:t xml:space="preserve">The </w:t>
      </w:r>
      <w:r w:rsidRPr="0060566B">
        <w:rPr>
          <w:b/>
          <w:bCs/>
        </w:rPr>
        <w:t>mapper</w:t>
      </w:r>
      <w:r w:rsidRPr="0060566B">
        <w:t xml:space="preserve"> package handles conversion between entities and DTOs.</w:t>
      </w:r>
    </w:p>
    <w:p w14:paraId="2A5466F5" w14:textId="77777777" w:rsidR="0060566B" w:rsidRPr="0060566B" w:rsidRDefault="0060566B" w:rsidP="0060566B">
      <w:r w:rsidRPr="0060566B">
        <w:t xml:space="preserve">The </w:t>
      </w:r>
      <w:r w:rsidRPr="0060566B">
        <w:rPr>
          <w:b/>
          <w:bCs/>
        </w:rPr>
        <w:t>security</w:t>
      </w:r>
      <w:r w:rsidRPr="0060566B">
        <w:t xml:space="preserve"> package contains the JWT and authenticated-user infrastructure.</w:t>
      </w:r>
    </w:p>
    <w:p w14:paraId="02FE8C31" w14:textId="77777777" w:rsidR="0060566B" w:rsidRPr="0060566B" w:rsidRDefault="0060566B" w:rsidP="0060566B">
      <w:r w:rsidRPr="0060566B">
        <w:t xml:space="preserve">And finally, the </w:t>
      </w:r>
      <w:r w:rsidRPr="0060566B">
        <w:rPr>
          <w:b/>
          <w:bCs/>
        </w:rPr>
        <w:t>exception</w:t>
      </w:r>
      <w:r w:rsidRPr="0060566B">
        <w:t xml:space="preserve"> package contains domain exceptions and global exception handling.</w:t>
      </w:r>
    </w:p>
    <w:p w14:paraId="7A54D657" w14:textId="77777777" w:rsidR="0060566B" w:rsidRPr="0060566B" w:rsidRDefault="0060566B" w:rsidP="0060566B">
      <w:r w:rsidRPr="0060566B">
        <w:t>This separation makes the application easier to understand, test, maintain, and extend.</w:t>
      </w:r>
    </w:p>
    <w:p w14:paraId="23AFBDB2" w14:textId="77777777" w:rsidR="0060566B" w:rsidRPr="0060566B" w:rsidRDefault="0060566B" w:rsidP="0060566B">
      <w:r w:rsidRPr="0060566B">
        <w:pict w14:anchorId="3E36F929">
          <v:rect id="_x0000_i1112" style="width:0;height:1.5pt" o:hralign="center" o:hrstd="t" o:hr="t" fillcolor="#a0a0a0" stroked="f"/>
        </w:pict>
      </w:r>
    </w:p>
    <w:p w14:paraId="280D2A69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10. DATABASE &amp; DOCKER — 8:45–9:15</w:t>
      </w:r>
    </w:p>
    <w:p w14:paraId="1C20C255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[SCREEN]</w:t>
      </w:r>
    </w:p>
    <w:p w14:paraId="2FCBF598" w14:textId="77777777" w:rsidR="0060566B" w:rsidRPr="0060566B" w:rsidRDefault="0060566B" w:rsidP="0060566B">
      <w:r w:rsidRPr="0060566B">
        <w:t>Open Docker Desktop → MySQL container.</w:t>
      </w:r>
    </w:p>
    <w:p w14:paraId="3E99A355" w14:textId="77777777" w:rsidR="0060566B" w:rsidRPr="0060566B" w:rsidRDefault="0060566B" w:rsidP="0060566B">
      <w:r w:rsidRPr="0060566B">
        <w:t>Then optionally show MySQL tables.</w:t>
      </w:r>
    </w:p>
    <w:p w14:paraId="271BC8ED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[SPEAK]</w:t>
      </w:r>
    </w:p>
    <w:p w14:paraId="6FF7E5CA" w14:textId="77777777" w:rsidR="0060566B" w:rsidRPr="0060566B" w:rsidRDefault="0060566B" w:rsidP="0060566B">
      <w:r w:rsidRPr="0060566B">
        <w:t xml:space="preserve">For persistence, I am using </w:t>
      </w:r>
      <w:r w:rsidRPr="0060566B">
        <w:rPr>
          <w:b/>
          <w:bCs/>
        </w:rPr>
        <w:t>MySQL running inside Docker</w:t>
      </w:r>
      <w:r w:rsidRPr="0060566B">
        <w:t>.</w:t>
      </w:r>
    </w:p>
    <w:p w14:paraId="14377158" w14:textId="77777777" w:rsidR="0060566B" w:rsidRPr="0060566B" w:rsidRDefault="0060566B" w:rsidP="0060566B">
      <w:r w:rsidRPr="0060566B">
        <w:t>The database has persistent storage through a Docker volume, so the data isn't lost simply because the container is stopped.</w:t>
      </w:r>
    </w:p>
    <w:p w14:paraId="2E03F34B" w14:textId="77777777" w:rsidR="0060566B" w:rsidRPr="0060566B" w:rsidRDefault="0060566B" w:rsidP="0060566B">
      <w:r w:rsidRPr="0060566B">
        <w:t xml:space="preserve">The database schema is managed using </w:t>
      </w:r>
      <w:r w:rsidRPr="0060566B">
        <w:rPr>
          <w:b/>
          <w:bCs/>
        </w:rPr>
        <w:t>Flyway migrations</w:t>
      </w:r>
      <w:r w:rsidRPr="0060566B">
        <w:t>.</w:t>
      </w:r>
    </w:p>
    <w:p w14:paraId="6899522B" w14:textId="77777777" w:rsidR="0060566B" w:rsidRPr="0060566B" w:rsidRDefault="0060566B" w:rsidP="0060566B">
      <w:r w:rsidRPr="0060566B">
        <w:t>This means database changes can be version-controlled along with the application code.</w:t>
      </w:r>
    </w:p>
    <w:p w14:paraId="5CF2383A" w14:textId="77777777" w:rsidR="0060566B" w:rsidRPr="0060566B" w:rsidRDefault="0060566B" w:rsidP="0060566B">
      <w:r w:rsidRPr="0060566B">
        <w:t>For example, the authentication system currently uses tables such as:</w:t>
      </w:r>
    </w:p>
    <w:p w14:paraId="5363E588" w14:textId="77777777" w:rsidR="0060566B" w:rsidRPr="0060566B" w:rsidRDefault="0060566B" w:rsidP="0060566B">
      <w:proofErr w:type="spellStart"/>
      <w:r w:rsidRPr="0060566B">
        <w:t>app_users</w:t>
      </w:r>
      <w:proofErr w:type="spellEnd"/>
    </w:p>
    <w:p w14:paraId="3A6971CA" w14:textId="77777777" w:rsidR="0060566B" w:rsidRPr="0060566B" w:rsidRDefault="0060566B" w:rsidP="0060566B">
      <w:r w:rsidRPr="0060566B">
        <w:t>roles</w:t>
      </w:r>
    </w:p>
    <w:p w14:paraId="7A3F34FC" w14:textId="77777777" w:rsidR="0060566B" w:rsidRPr="0060566B" w:rsidRDefault="0060566B" w:rsidP="0060566B">
      <w:proofErr w:type="spellStart"/>
      <w:r w:rsidRPr="0060566B">
        <w:t>user_roles</w:t>
      </w:r>
      <w:proofErr w:type="spellEnd"/>
    </w:p>
    <w:p w14:paraId="65E0A93F" w14:textId="77777777" w:rsidR="0060566B" w:rsidRPr="0060566B" w:rsidRDefault="0060566B" w:rsidP="0060566B">
      <w:r w:rsidRPr="0060566B">
        <w:t xml:space="preserve">The backend communicates with MySQL through </w:t>
      </w:r>
      <w:r w:rsidRPr="0060566B">
        <w:rPr>
          <w:b/>
          <w:bCs/>
        </w:rPr>
        <w:t>Spring Data JPA and Hibernate</w:t>
      </w:r>
      <w:r w:rsidRPr="0060566B">
        <w:t>.</w:t>
      </w:r>
    </w:p>
    <w:p w14:paraId="76C9BFE8" w14:textId="77777777" w:rsidR="0060566B" w:rsidRPr="0060566B" w:rsidRDefault="0060566B" w:rsidP="0060566B">
      <w:r w:rsidRPr="0060566B">
        <w:pict w14:anchorId="5E016E43">
          <v:rect id="_x0000_i1113" style="width:0;height:1.5pt" o:hralign="center" o:hrstd="t" o:hr="t" fillcolor="#a0a0a0" stroked="f"/>
        </w:pict>
      </w:r>
    </w:p>
    <w:p w14:paraId="34D4284F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11. FUTURE SCOPE — 9:15–9:45</w:t>
      </w:r>
    </w:p>
    <w:p w14:paraId="4A1B3072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[SCREEN]</w:t>
      </w:r>
    </w:p>
    <w:p w14:paraId="101E65C6" w14:textId="77777777" w:rsidR="0060566B" w:rsidRPr="0060566B" w:rsidRDefault="0060566B" w:rsidP="0060566B">
      <w:r w:rsidRPr="0060566B">
        <w:t>Show dashboard / project structure.</w:t>
      </w:r>
    </w:p>
    <w:p w14:paraId="79332708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[SPEAK]</w:t>
      </w:r>
    </w:p>
    <w:p w14:paraId="3A6D5066" w14:textId="77777777" w:rsidR="0060566B" w:rsidRPr="0060566B" w:rsidRDefault="0060566B" w:rsidP="0060566B">
      <w:r w:rsidRPr="0060566B">
        <w:t>The current implementation establishes the core foundation of the application.</w:t>
      </w:r>
    </w:p>
    <w:p w14:paraId="0EB22184" w14:textId="77777777" w:rsidR="0060566B" w:rsidRPr="0060566B" w:rsidRDefault="0060566B" w:rsidP="0060566B">
      <w:r w:rsidRPr="0060566B">
        <w:t>The next phase will focus on the actual assignment-management workflow.</w:t>
      </w:r>
    </w:p>
    <w:p w14:paraId="62BC6ADD" w14:textId="77777777" w:rsidR="0060566B" w:rsidRPr="0060566B" w:rsidRDefault="0060566B" w:rsidP="0060566B">
      <w:r w:rsidRPr="0060566B">
        <w:t>The planned features include:</w:t>
      </w:r>
    </w:p>
    <w:p w14:paraId="715C9D0A" w14:textId="77777777" w:rsidR="0060566B" w:rsidRPr="0060566B" w:rsidRDefault="0060566B" w:rsidP="0060566B">
      <w:pPr>
        <w:numPr>
          <w:ilvl w:val="0"/>
          <w:numId w:val="37"/>
        </w:numPr>
      </w:pPr>
      <w:r w:rsidRPr="0060566B">
        <w:t>Assignment CRUD</w:t>
      </w:r>
    </w:p>
    <w:p w14:paraId="09017309" w14:textId="77777777" w:rsidR="0060566B" w:rsidRPr="0060566B" w:rsidRDefault="0060566B" w:rsidP="0060566B">
      <w:pPr>
        <w:numPr>
          <w:ilvl w:val="0"/>
          <w:numId w:val="37"/>
        </w:numPr>
      </w:pPr>
      <w:r w:rsidRPr="0060566B">
        <w:t>Course management</w:t>
      </w:r>
    </w:p>
    <w:p w14:paraId="17A6D10D" w14:textId="77777777" w:rsidR="0060566B" w:rsidRPr="0060566B" w:rsidRDefault="0060566B" w:rsidP="0060566B">
      <w:pPr>
        <w:numPr>
          <w:ilvl w:val="0"/>
          <w:numId w:val="37"/>
        </w:numPr>
      </w:pPr>
      <w:r w:rsidRPr="0060566B">
        <w:t>Student management</w:t>
      </w:r>
    </w:p>
    <w:p w14:paraId="75AE9CB6" w14:textId="77777777" w:rsidR="0060566B" w:rsidRPr="0060566B" w:rsidRDefault="0060566B" w:rsidP="0060566B">
      <w:pPr>
        <w:numPr>
          <w:ilvl w:val="0"/>
          <w:numId w:val="37"/>
        </w:numPr>
      </w:pPr>
      <w:r w:rsidRPr="0060566B">
        <w:t>Assignment submission</w:t>
      </w:r>
    </w:p>
    <w:p w14:paraId="46BEECC6" w14:textId="77777777" w:rsidR="0060566B" w:rsidRPr="0060566B" w:rsidRDefault="0060566B" w:rsidP="0060566B">
      <w:pPr>
        <w:numPr>
          <w:ilvl w:val="0"/>
          <w:numId w:val="37"/>
        </w:numPr>
      </w:pPr>
      <w:r w:rsidRPr="0060566B">
        <w:t>Submission history</w:t>
      </w:r>
    </w:p>
    <w:p w14:paraId="258E4F1C" w14:textId="77777777" w:rsidR="0060566B" w:rsidRPr="0060566B" w:rsidRDefault="0060566B" w:rsidP="0060566B">
      <w:pPr>
        <w:numPr>
          <w:ilvl w:val="0"/>
          <w:numId w:val="37"/>
        </w:numPr>
      </w:pPr>
      <w:r w:rsidRPr="0060566B">
        <w:t>Teacher and administrator workflows</w:t>
      </w:r>
    </w:p>
    <w:p w14:paraId="5F7D9D37" w14:textId="77777777" w:rsidR="0060566B" w:rsidRPr="0060566B" w:rsidRDefault="0060566B" w:rsidP="0060566B">
      <w:pPr>
        <w:numPr>
          <w:ilvl w:val="0"/>
          <w:numId w:val="37"/>
        </w:numPr>
      </w:pPr>
      <w:r w:rsidRPr="0060566B">
        <w:t>Live dashboard data</w:t>
      </w:r>
    </w:p>
    <w:p w14:paraId="71054216" w14:textId="77777777" w:rsidR="0060566B" w:rsidRPr="0060566B" w:rsidRDefault="0060566B" w:rsidP="0060566B">
      <w:pPr>
        <w:numPr>
          <w:ilvl w:val="0"/>
          <w:numId w:val="37"/>
        </w:numPr>
      </w:pPr>
      <w:r w:rsidRPr="0060566B">
        <w:t>Deadline tracking</w:t>
      </w:r>
    </w:p>
    <w:p w14:paraId="71C5308A" w14:textId="77777777" w:rsidR="0060566B" w:rsidRPr="0060566B" w:rsidRDefault="0060566B" w:rsidP="0060566B">
      <w:pPr>
        <w:numPr>
          <w:ilvl w:val="0"/>
          <w:numId w:val="37"/>
        </w:numPr>
      </w:pPr>
      <w:r w:rsidRPr="0060566B">
        <w:t>Additional academic analytics</w:t>
      </w:r>
    </w:p>
    <w:p w14:paraId="34E4035D" w14:textId="77777777" w:rsidR="0060566B" w:rsidRPr="0060566B" w:rsidRDefault="0060566B" w:rsidP="0060566B">
      <w:r w:rsidRPr="0060566B">
        <w:t>These features will be implemented incrementally on top of the existing authentication, database, and layered backend architecture.</w:t>
      </w:r>
    </w:p>
    <w:p w14:paraId="2A61C98C" w14:textId="77777777" w:rsidR="0060566B" w:rsidRPr="0060566B" w:rsidRDefault="0060566B" w:rsidP="0060566B">
      <w:r w:rsidRPr="0060566B">
        <w:pict w14:anchorId="77EFEE68">
          <v:rect id="_x0000_i1114" style="width:0;height:1.5pt" o:hralign="center" o:hrstd="t" o:hr="t" fillcolor="#a0a0a0" stroked="f"/>
        </w:pict>
      </w:r>
    </w:p>
    <w:p w14:paraId="047DD3A2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12. CONCLUSION — 9:45–10:00</w:t>
      </w:r>
    </w:p>
    <w:p w14:paraId="6A2CA42C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[SCREEN]</w:t>
      </w:r>
    </w:p>
    <w:p w14:paraId="4DA32046" w14:textId="77777777" w:rsidR="0060566B" w:rsidRPr="0060566B" w:rsidRDefault="0060566B" w:rsidP="0060566B">
      <w:r w:rsidRPr="0060566B">
        <w:t>Return to dashboard or landing page.</w:t>
      </w:r>
    </w:p>
    <w:p w14:paraId="0619F3AD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[SPEAK]</w:t>
      </w:r>
    </w:p>
    <w:p w14:paraId="2CA5E9F3" w14:textId="77777777" w:rsidR="0060566B" w:rsidRPr="0060566B" w:rsidRDefault="0060566B" w:rsidP="0060566B">
      <w:r w:rsidRPr="0060566B">
        <w:t>So, to summarize:</w:t>
      </w:r>
    </w:p>
    <w:p w14:paraId="740CC84C" w14:textId="77777777" w:rsidR="0060566B" w:rsidRPr="0060566B" w:rsidRDefault="0060566B" w:rsidP="0060566B">
      <w:r w:rsidRPr="0060566B">
        <w:rPr>
          <w:b/>
          <w:bCs/>
        </w:rPr>
        <w:t>Student Assignment Tracker</w:t>
      </w:r>
      <w:r w:rsidRPr="0060566B">
        <w:t xml:space="preserve"> is a full-stack application built using </w:t>
      </w:r>
      <w:r w:rsidRPr="0060566B">
        <w:rPr>
          <w:b/>
          <w:bCs/>
        </w:rPr>
        <w:t>React.js, Java Spring Boot, and MySQL</w:t>
      </w:r>
      <w:r w:rsidRPr="0060566B">
        <w:t>.</w:t>
      </w:r>
    </w:p>
    <w:p w14:paraId="296CEE37" w14:textId="77777777" w:rsidR="0060566B" w:rsidRPr="0060566B" w:rsidRDefault="0060566B" w:rsidP="0060566B">
      <w:r w:rsidRPr="0060566B">
        <w:t xml:space="preserve">Through this project, I implemented a layered backend architecture, REST-based communication, JWT authentication, Spring Security, </w:t>
      </w:r>
      <w:proofErr w:type="spellStart"/>
      <w:r w:rsidRPr="0060566B">
        <w:t>BCrypt</w:t>
      </w:r>
      <w:proofErr w:type="spellEnd"/>
      <w:r w:rsidRPr="0060566B">
        <w:t xml:space="preserve"> password hashing, role-based authorization, JPA and Hibernate persistence, Flyway database migrations, and </w:t>
      </w:r>
      <w:proofErr w:type="spellStart"/>
      <w:r w:rsidRPr="0060566B">
        <w:t>Dockerized</w:t>
      </w:r>
      <w:proofErr w:type="spellEnd"/>
      <w:r w:rsidRPr="0060566B">
        <w:t xml:space="preserve"> MySQL.</w:t>
      </w:r>
    </w:p>
    <w:p w14:paraId="52FB8F51" w14:textId="77777777" w:rsidR="0060566B" w:rsidRPr="0060566B" w:rsidRDefault="0060566B" w:rsidP="0060566B">
      <w:r w:rsidRPr="0060566B">
        <w:t>The project is designed to be extended feature by feature as the assignment-management domain is developed further.</w:t>
      </w:r>
    </w:p>
    <w:p w14:paraId="17B60061" w14:textId="77777777" w:rsidR="0060566B" w:rsidRPr="0060566B" w:rsidRDefault="0060566B" w:rsidP="0060566B">
      <w:r w:rsidRPr="0060566B">
        <w:t>Thank you for watching my project demonstration.</w:t>
      </w:r>
    </w:p>
    <w:p w14:paraId="3C393692" w14:textId="77777777" w:rsidR="0060566B" w:rsidRPr="0060566B" w:rsidRDefault="0060566B" w:rsidP="0060566B">
      <w:r w:rsidRPr="0060566B">
        <w:pict w14:anchorId="4A9A0577">
          <v:rect id="_x0000_i1115" style="width:0;height:1.5pt" o:hralign="center" o:hrstd="t" o:hr="t" fillcolor="#a0a0a0" stroked="f"/>
        </w:pict>
      </w:r>
    </w:p>
    <w:p w14:paraId="79EF54C1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QUICK DEMO CHECKLIST</w:t>
      </w:r>
    </w:p>
    <w:p w14:paraId="6D936885" w14:textId="77777777" w:rsidR="0060566B" w:rsidRPr="0060566B" w:rsidRDefault="0060566B" w:rsidP="0060566B">
      <w:r w:rsidRPr="0060566B">
        <w:t>Before starting the recording:</w:t>
      </w:r>
    </w:p>
    <w:p w14:paraId="4B1DB29F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Start Docker Desktop</w:t>
      </w:r>
    </w:p>
    <w:p w14:paraId="4D5A64CA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Run .\start-all.ps1</w:t>
      </w:r>
    </w:p>
    <w:p w14:paraId="1FD969DC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Verify frontend at localhost:5173</w:t>
      </w:r>
    </w:p>
    <w:p w14:paraId="72BED38B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Verify backend at localhost:8081</w:t>
      </w:r>
    </w:p>
    <w:p w14:paraId="1DC6654C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Open landing page</w:t>
      </w:r>
    </w:p>
    <w:p w14:paraId="5F28DA5E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Open login page</w:t>
      </w:r>
    </w:p>
    <w:p w14:paraId="3D4E261C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Keep demo credentials ready</w:t>
      </w:r>
    </w:p>
    <w:p w14:paraId="7A18D177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Login successfully</w:t>
      </w:r>
    </w:p>
    <w:p w14:paraId="2528C582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Open dashboard</w:t>
      </w:r>
    </w:p>
    <w:p w14:paraId="282DC8B2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Open IDE</w:t>
      </w:r>
    </w:p>
    <w:p w14:paraId="7F791E8A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Keep backend package structure ready</w:t>
      </w:r>
    </w:p>
    <w:p w14:paraId="64959814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Keep Docker/MySQL ready</w:t>
      </w:r>
    </w:p>
    <w:p w14:paraId="59F83285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Close unnecessary browser tabs</w:t>
      </w:r>
    </w:p>
    <w:p w14:paraId="21B710CE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Increase IDE/terminal font size</w:t>
      </w:r>
    </w:p>
    <w:p w14:paraId="070C6550" w14:textId="77777777" w:rsidR="0060566B" w:rsidRPr="0060566B" w:rsidRDefault="0060566B" w:rsidP="0060566B">
      <w:pPr>
        <w:numPr>
          <w:ilvl w:val="0"/>
          <w:numId w:val="38"/>
        </w:numPr>
      </w:pPr>
      <w:r w:rsidRPr="0060566B">
        <w:t>Start screen recording</w:t>
      </w:r>
    </w:p>
    <w:p w14:paraId="01976391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DEMO CREDENTIALS</w:t>
      </w:r>
    </w:p>
    <w:p w14:paraId="27D35951" w14:textId="77777777" w:rsidR="0060566B" w:rsidRPr="0060566B" w:rsidRDefault="0060566B" w:rsidP="0060566B">
      <w:r w:rsidRPr="0060566B">
        <w:t>Email:    student@example.com</w:t>
      </w:r>
    </w:p>
    <w:p w14:paraId="72162F46" w14:textId="77777777" w:rsidR="0060566B" w:rsidRPr="0060566B" w:rsidRDefault="0060566B" w:rsidP="0060566B">
      <w:r w:rsidRPr="0060566B">
        <w:t>Password: Student@123</w:t>
      </w:r>
    </w:p>
    <w:p w14:paraId="58207445" w14:textId="77777777" w:rsidR="0060566B" w:rsidRPr="0060566B" w:rsidRDefault="0060566B" w:rsidP="0060566B">
      <w:r w:rsidRPr="0060566B">
        <w:t>Role:     ROLE_STUDENT</w:t>
      </w:r>
    </w:p>
    <w:p w14:paraId="70196995" w14:textId="77777777" w:rsidR="0060566B" w:rsidRPr="0060566B" w:rsidRDefault="0060566B" w:rsidP="0060566B">
      <w:pPr>
        <w:rPr>
          <w:b/>
          <w:bCs/>
        </w:rPr>
      </w:pPr>
      <w:r w:rsidRPr="0060566B">
        <w:rPr>
          <w:b/>
          <w:bCs/>
        </w:rPr>
        <w:t>IMPORTANT PRESENTATION RULE</w:t>
      </w:r>
    </w:p>
    <w:p w14:paraId="19F47643" w14:textId="77777777" w:rsidR="0060566B" w:rsidRPr="0060566B" w:rsidRDefault="0060566B" w:rsidP="0060566B">
      <w:r w:rsidRPr="0060566B">
        <w:t>Do not say that features are completed if they are currently only planned.</w:t>
      </w:r>
    </w:p>
    <w:p w14:paraId="5269A901" w14:textId="77777777" w:rsidR="0060566B" w:rsidRPr="0060566B" w:rsidRDefault="0060566B" w:rsidP="0060566B">
      <w:r w:rsidRPr="0060566B">
        <w:t>Use:</w:t>
      </w:r>
    </w:p>
    <w:p w14:paraId="3A855BD6" w14:textId="77777777" w:rsidR="0060566B" w:rsidRPr="0060566B" w:rsidRDefault="0060566B" w:rsidP="0060566B">
      <w:r w:rsidRPr="0060566B">
        <w:t>"The current implementation includes..."</w:t>
      </w:r>
    </w:p>
    <w:p w14:paraId="2920FDBB" w14:textId="77777777" w:rsidR="0060566B" w:rsidRPr="0060566B" w:rsidRDefault="0060566B" w:rsidP="0060566B">
      <w:r w:rsidRPr="0060566B">
        <w:t>and then:</w:t>
      </w:r>
    </w:p>
    <w:p w14:paraId="71B2B25E" w14:textId="77777777" w:rsidR="0060566B" w:rsidRPr="0060566B" w:rsidRDefault="0060566B" w:rsidP="0060566B">
      <w:r w:rsidRPr="0060566B">
        <w:t>"The next phase will implement..."</w:t>
      </w:r>
    </w:p>
    <w:p w14:paraId="6F71AC44" w14:textId="77777777" w:rsidR="0060566B" w:rsidRPr="0060566B" w:rsidRDefault="0060566B" w:rsidP="0060566B">
      <w:r w:rsidRPr="0060566B">
        <w:t>This makes the presentation technically accurate and professional.</w:t>
      </w:r>
    </w:p>
    <w:p w14:paraId="211A8DBE" w14:textId="77777777" w:rsidR="00515165" w:rsidRPr="002C5805" w:rsidRDefault="00515165" w:rsidP="002C5805"/>
    <w:sectPr w:rsidR="00515165" w:rsidRPr="002C5805" w:rsidSect="00DB2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C35"/>
    <w:multiLevelType w:val="multilevel"/>
    <w:tmpl w:val="6486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115B"/>
    <w:multiLevelType w:val="multilevel"/>
    <w:tmpl w:val="1DEC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78B9"/>
    <w:multiLevelType w:val="multilevel"/>
    <w:tmpl w:val="4DF63428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3" w15:restartNumberingAfterBreak="0">
    <w:nsid w:val="0C485550"/>
    <w:multiLevelType w:val="hybridMultilevel"/>
    <w:tmpl w:val="2BF481D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CEF52C3"/>
    <w:multiLevelType w:val="multilevel"/>
    <w:tmpl w:val="8CB2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31C13"/>
    <w:multiLevelType w:val="multilevel"/>
    <w:tmpl w:val="55D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30CC5"/>
    <w:multiLevelType w:val="hybridMultilevel"/>
    <w:tmpl w:val="17FA3702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16A9051D"/>
    <w:multiLevelType w:val="multilevel"/>
    <w:tmpl w:val="BF3AA904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479DA"/>
    <w:multiLevelType w:val="multilevel"/>
    <w:tmpl w:val="D4F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B31E0"/>
    <w:multiLevelType w:val="multilevel"/>
    <w:tmpl w:val="55A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8009F"/>
    <w:multiLevelType w:val="hybridMultilevel"/>
    <w:tmpl w:val="F9DE8226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E94FD6"/>
    <w:multiLevelType w:val="hybridMultilevel"/>
    <w:tmpl w:val="F8EE81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514DFD"/>
    <w:multiLevelType w:val="multilevel"/>
    <w:tmpl w:val="3AFE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80D18"/>
    <w:multiLevelType w:val="hybridMultilevel"/>
    <w:tmpl w:val="F33276A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E2564B"/>
    <w:multiLevelType w:val="multilevel"/>
    <w:tmpl w:val="920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555C2"/>
    <w:multiLevelType w:val="multilevel"/>
    <w:tmpl w:val="9AC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34A0C"/>
    <w:multiLevelType w:val="hybridMultilevel"/>
    <w:tmpl w:val="C66A6BBA"/>
    <w:lvl w:ilvl="0" w:tplc="400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17" w15:restartNumberingAfterBreak="0">
    <w:nsid w:val="45BA30E5"/>
    <w:multiLevelType w:val="hybridMultilevel"/>
    <w:tmpl w:val="E2DA7B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6E0FA8"/>
    <w:multiLevelType w:val="multilevel"/>
    <w:tmpl w:val="1DEC5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748E5"/>
    <w:multiLevelType w:val="hybridMultilevel"/>
    <w:tmpl w:val="57AE13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515B52"/>
    <w:multiLevelType w:val="hybridMultilevel"/>
    <w:tmpl w:val="484A9F2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4009000F">
      <w:start w:val="1"/>
      <w:numFmt w:val="decimal"/>
      <w:lvlText w:val="%3."/>
      <w:lvlJc w:val="left"/>
      <w:pPr>
        <w:ind w:left="1069" w:hanging="36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D5B5245"/>
    <w:multiLevelType w:val="multilevel"/>
    <w:tmpl w:val="1DEC555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95956"/>
    <w:multiLevelType w:val="hybridMultilevel"/>
    <w:tmpl w:val="6FFA587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4EC357E9"/>
    <w:multiLevelType w:val="multilevel"/>
    <w:tmpl w:val="78781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1B5391"/>
    <w:multiLevelType w:val="hybridMultilevel"/>
    <w:tmpl w:val="394A1B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BA5E6F"/>
    <w:multiLevelType w:val="multilevel"/>
    <w:tmpl w:val="300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B4431"/>
    <w:multiLevelType w:val="hybridMultilevel"/>
    <w:tmpl w:val="8F844DAC"/>
    <w:lvl w:ilvl="0" w:tplc="40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7C150A7"/>
    <w:multiLevelType w:val="hybridMultilevel"/>
    <w:tmpl w:val="A57AA3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683B30"/>
    <w:multiLevelType w:val="hybridMultilevel"/>
    <w:tmpl w:val="B57E3E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717742"/>
    <w:multiLevelType w:val="multilevel"/>
    <w:tmpl w:val="C296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B0D18"/>
    <w:multiLevelType w:val="multilevel"/>
    <w:tmpl w:val="7BBAF40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31" w15:restartNumberingAfterBreak="0">
    <w:nsid w:val="6BCD5539"/>
    <w:multiLevelType w:val="hybridMultilevel"/>
    <w:tmpl w:val="7A16FC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D1D5017"/>
    <w:multiLevelType w:val="hybridMultilevel"/>
    <w:tmpl w:val="484A9F2A"/>
    <w:lvl w:ilvl="0" w:tplc="FFFFFFF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073" w:hanging="360"/>
      </w:pPr>
    </w:lvl>
    <w:lvl w:ilvl="2" w:tplc="FFFFFFFF">
      <w:start w:val="1"/>
      <w:numFmt w:val="decimal"/>
      <w:lvlText w:val="%3."/>
      <w:lvlJc w:val="left"/>
      <w:pPr>
        <w:ind w:left="2062" w:hanging="36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6D860729"/>
    <w:multiLevelType w:val="multilevel"/>
    <w:tmpl w:val="E47A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C50C4"/>
    <w:multiLevelType w:val="hybridMultilevel"/>
    <w:tmpl w:val="F4446C8E"/>
    <w:lvl w:ilvl="0" w:tplc="8A28C52E">
      <w:start w:val="10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206243"/>
    <w:multiLevelType w:val="hybridMultilevel"/>
    <w:tmpl w:val="14D44A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E386E43"/>
    <w:multiLevelType w:val="hybridMultilevel"/>
    <w:tmpl w:val="CFB60F1E"/>
    <w:lvl w:ilvl="0" w:tplc="4009000F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356" w:hanging="360"/>
      </w:pPr>
    </w:lvl>
    <w:lvl w:ilvl="2" w:tplc="FFFFFFFF">
      <w:start w:val="1"/>
      <w:numFmt w:val="decimal"/>
      <w:lvlText w:val="%3."/>
      <w:lvlJc w:val="left"/>
      <w:pPr>
        <w:ind w:left="2345" w:hanging="36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7" w15:restartNumberingAfterBreak="0">
    <w:nsid w:val="7FDF6789"/>
    <w:multiLevelType w:val="multilevel"/>
    <w:tmpl w:val="94E2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082">
    <w:abstractNumId w:val="20"/>
  </w:num>
  <w:num w:numId="2" w16cid:durableId="1343701705">
    <w:abstractNumId w:val="28"/>
  </w:num>
  <w:num w:numId="3" w16cid:durableId="622154181">
    <w:abstractNumId w:val="34"/>
  </w:num>
  <w:num w:numId="4" w16cid:durableId="1721129476">
    <w:abstractNumId w:val="10"/>
  </w:num>
  <w:num w:numId="5" w16cid:durableId="1295714354">
    <w:abstractNumId w:val="8"/>
  </w:num>
  <w:num w:numId="6" w16cid:durableId="1480926458">
    <w:abstractNumId w:val="22"/>
  </w:num>
  <w:num w:numId="7" w16cid:durableId="222913191">
    <w:abstractNumId w:val="30"/>
  </w:num>
  <w:num w:numId="8" w16cid:durableId="1369255268">
    <w:abstractNumId w:val="7"/>
  </w:num>
  <w:num w:numId="9" w16cid:durableId="1596330170">
    <w:abstractNumId w:val="21"/>
  </w:num>
  <w:num w:numId="10" w16cid:durableId="1126704647">
    <w:abstractNumId w:val="3"/>
  </w:num>
  <w:num w:numId="11" w16cid:durableId="1259872747">
    <w:abstractNumId w:val="36"/>
  </w:num>
  <w:num w:numId="12" w16cid:durableId="1708792445">
    <w:abstractNumId w:val="12"/>
  </w:num>
  <w:num w:numId="13" w16cid:durableId="1309745466">
    <w:abstractNumId w:val="31"/>
  </w:num>
  <w:num w:numId="14" w16cid:durableId="220748594">
    <w:abstractNumId w:val="24"/>
  </w:num>
  <w:num w:numId="15" w16cid:durableId="1587498669">
    <w:abstractNumId w:val="18"/>
  </w:num>
  <w:num w:numId="16" w16cid:durableId="1210678680">
    <w:abstractNumId w:val="1"/>
  </w:num>
  <w:num w:numId="17" w16cid:durableId="903442863">
    <w:abstractNumId w:val="2"/>
  </w:num>
  <w:num w:numId="18" w16cid:durableId="1185367156">
    <w:abstractNumId w:val="9"/>
  </w:num>
  <w:num w:numId="19" w16cid:durableId="625430064">
    <w:abstractNumId w:val="16"/>
  </w:num>
  <w:num w:numId="20" w16cid:durableId="966282638">
    <w:abstractNumId w:val="35"/>
  </w:num>
  <w:num w:numId="21" w16cid:durableId="728580232">
    <w:abstractNumId w:val="23"/>
  </w:num>
  <w:num w:numId="22" w16cid:durableId="1332101183">
    <w:abstractNumId w:val="25"/>
  </w:num>
  <w:num w:numId="23" w16cid:durableId="1567181847">
    <w:abstractNumId w:val="26"/>
  </w:num>
  <w:num w:numId="24" w16cid:durableId="225262098">
    <w:abstractNumId w:val="13"/>
  </w:num>
  <w:num w:numId="25" w16cid:durableId="2083410363">
    <w:abstractNumId w:val="33"/>
  </w:num>
  <w:num w:numId="26" w16cid:durableId="2056811001">
    <w:abstractNumId w:val="11"/>
  </w:num>
  <w:num w:numId="27" w16cid:durableId="440035473">
    <w:abstractNumId w:val="27"/>
  </w:num>
  <w:num w:numId="28" w16cid:durableId="91292346">
    <w:abstractNumId w:val="17"/>
  </w:num>
  <w:num w:numId="29" w16cid:durableId="1477606447">
    <w:abstractNumId w:val="32"/>
  </w:num>
  <w:num w:numId="30" w16cid:durableId="1949460121">
    <w:abstractNumId w:val="19"/>
  </w:num>
  <w:num w:numId="31" w16cid:durableId="519002945">
    <w:abstractNumId w:val="6"/>
  </w:num>
  <w:num w:numId="32" w16cid:durableId="342166379">
    <w:abstractNumId w:val="5"/>
  </w:num>
  <w:num w:numId="33" w16cid:durableId="809132598">
    <w:abstractNumId w:val="14"/>
  </w:num>
  <w:num w:numId="34" w16cid:durableId="1835101210">
    <w:abstractNumId w:val="37"/>
  </w:num>
  <w:num w:numId="35" w16cid:durableId="990869219">
    <w:abstractNumId w:val="29"/>
  </w:num>
  <w:num w:numId="36" w16cid:durableId="896018127">
    <w:abstractNumId w:val="15"/>
  </w:num>
  <w:num w:numId="37" w16cid:durableId="1680082930">
    <w:abstractNumId w:val="4"/>
  </w:num>
  <w:num w:numId="38" w16cid:durableId="193613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6B"/>
    <w:rsid w:val="000B3906"/>
    <w:rsid w:val="002C5805"/>
    <w:rsid w:val="002E6EB9"/>
    <w:rsid w:val="003216AE"/>
    <w:rsid w:val="003642BD"/>
    <w:rsid w:val="003735E7"/>
    <w:rsid w:val="0043169A"/>
    <w:rsid w:val="00515165"/>
    <w:rsid w:val="0060566B"/>
    <w:rsid w:val="006846F1"/>
    <w:rsid w:val="00923D6B"/>
    <w:rsid w:val="0094550D"/>
    <w:rsid w:val="00AA5D81"/>
    <w:rsid w:val="00CC2835"/>
    <w:rsid w:val="00DA43BF"/>
    <w:rsid w:val="00DB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7667"/>
  <w15:chartTrackingRefBased/>
  <w15:docId w15:val="{3CF78011-DA8E-4FF2-B0F1-0F2D5579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B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2BD"/>
    <w:pPr>
      <w:keepNext/>
      <w:keepLines/>
      <w:spacing w:before="360" w:after="80"/>
      <w:outlineLvl w:val="0"/>
    </w:pPr>
    <w:rPr>
      <w:rFonts w:eastAsiaTheme="majorEastAsia" w:cstheme="majorBidi"/>
      <w:b/>
      <w:color w:val="8EAADB" w:themeColor="accent1" w:themeTint="99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906"/>
    <w:pPr>
      <w:keepNext/>
      <w:keepLines/>
      <w:spacing w:before="160" w:after="80"/>
      <w:outlineLvl w:val="1"/>
    </w:pPr>
    <w:rPr>
      <w:rFonts w:eastAsiaTheme="majorEastAsia" w:cstheme="majorBidi"/>
      <w:b/>
      <w:color w:val="F4B083" w:themeColor="accent2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906"/>
    <w:pPr>
      <w:keepNext/>
      <w:keepLines/>
      <w:spacing w:before="160" w:after="80"/>
      <w:outlineLvl w:val="2"/>
    </w:pPr>
    <w:rPr>
      <w:rFonts w:eastAsiaTheme="majorEastAsia" w:cstheme="majorBidi"/>
      <w:b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2BD"/>
    <w:rPr>
      <w:rFonts w:ascii="Times New Roman" w:eastAsiaTheme="majorEastAsia" w:hAnsi="Times New Roman" w:cstheme="majorBidi"/>
      <w:b/>
      <w:color w:val="8EAADB" w:themeColor="accent1" w:themeTint="99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906"/>
    <w:rPr>
      <w:rFonts w:ascii="Times New Roman" w:eastAsiaTheme="majorEastAsia" w:hAnsi="Times New Roman" w:cstheme="majorBidi"/>
      <w:b/>
      <w:color w:val="F4B083" w:themeColor="accent2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906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4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906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906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alchandra\OneDrive\Documents\Custom%20Office%20Templates\Word_head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Word_heading_template.dotx</Template>
  <TotalTime>0</TotalTime>
  <Pages>10</Pages>
  <Words>1479</Words>
  <Characters>8434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MODULE 1: Network Architecture &amp; OSI (Chap 1)</vt:lpstr>
      <vt:lpstr>    🔹 5 MARK QUESTIONS</vt:lpstr>
      <vt:lpstr>    🔹 10 MARK QUESTIONS</vt:lpstr>
      <vt:lpstr>        IMPORTANT ANALYSIS</vt:lpstr>
      <vt:lpstr>MODULE 2: Physical Layer (Chapter 2)</vt:lpstr>
      <vt:lpstr>    🔹 5 MARK QUESTIONS</vt:lpstr>
      <vt:lpstr>    🔹 10 MARK QUESTIONS</vt:lpstr>
      <vt:lpstr>        📊 ANALYSIS</vt:lpstr>
      <vt:lpstr>MODULE 3: Data Link Layer + MAC (Chapter 3 &amp; 4)</vt:lpstr>
      <vt:lpstr>    🔹 5 MARKS QUESTIONS</vt:lpstr>
      <vt:lpstr>    🔹 10 MARKS QUESTIONS</vt:lpstr>
      <vt:lpstr>        📊 ANALYSIS</vt:lpstr>
      <vt:lpstr>MODULE 4: Network Layer (Chapter 5 &amp; 6)</vt:lpstr>
      <vt:lpstr>    🔹 5 MARKS QUESTIONS</vt:lpstr>
      <vt:lpstr>    🔹 10 MARKS QUESTIONS</vt:lpstr>
      <vt:lpstr>        🔹 NUMERICALS</vt:lpstr>
      <vt:lpstr>        📊 ANALYSIS</vt:lpstr>
      <vt:lpstr>MODULE 5: Transport Layer (Chapter 7)</vt:lpstr>
      <vt:lpstr>    🔹 5 MARKS QUESTIONS</vt:lpstr>
      <vt:lpstr>    🔹 10 MARKS QUESTIONS</vt:lpstr>
      <vt:lpstr>        🔹 NUMERICALS</vt:lpstr>
      <vt:lpstr>        📊 ANALYSIS</vt:lpstr>
      <vt:lpstr>MODULE 6: Application Layer (Chapter 8)</vt:lpstr>
      <vt:lpstr>    🔹 5 MARK QUESTIONS</vt:lpstr>
      <vt:lpstr>    🔹 10 MARK QUESTIONS</vt:lpstr>
      <vt:lpstr>        📊 ANALYSIS</vt:lpstr>
      <vt:lpstr/>
    </vt:vector>
  </TitlesOfParts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Bhalchandra</dc:creator>
  <cp:keywords/>
  <dc:description/>
  <cp:lastModifiedBy>BHALCHANDRA_RANA_42G_EXTC</cp:lastModifiedBy>
  <cp:revision>1</cp:revision>
  <dcterms:created xsi:type="dcterms:W3CDTF">2026-08-19T19:07:00Z</dcterms:created>
  <dcterms:modified xsi:type="dcterms:W3CDTF">2026-08-19T19:07:00Z</dcterms:modified>
</cp:coreProperties>
</file>